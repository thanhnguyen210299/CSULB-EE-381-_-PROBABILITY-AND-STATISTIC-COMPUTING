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9BEBE" w14:textId="6EEE8F1F" w:rsidR="00814823" w:rsidRDefault="00814823" w:rsidP="00814823"/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14:paraId="5AF1BF61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4A272636" w14:textId="104915AC" w:rsidR="00814823" w:rsidRPr="008F5585" w:rsidRDefault="00814823" w:rsidP="008F5585">
            <w:pPr>
              <w:pStyle w:val="ReportTitle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9C67CE1" wp14:editId="17DE9737">
                      <wp:extent cx="6856833" cy="571500"/>
                      <wp:effectExtent l="0" t="0" r="0" b="0"/>
                      <wp:docPr id="24" name="Text Box 24" descr="Text box to enter 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6833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48"/>
                                      <w:szCs w:val="48"/>
                                    </w:rPr>
                                    <w:alias w:val="Enter document title:"/>
                                    <w:tag w:val=""/>
                                    <w:id w:val="1159278023"/>
                                    <w:placeholder>
                                      <w:docPart w:val="09D86928F99B4FFE9F2A25AAFE0E845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72018C38" w14:textId="15BDF4A8" w:rsidR="00012F74" w:rsidRPr="00C12680" w:rsidRDefault="00012F74" w:rsidP="00814823">
                                      <w:pPr>
                                        <w:pStyle w:val="ReportTitle"/>
                                        <w:rPr>
                                          <w:b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48"/>
                                          <w:szCs w:val="48"/>
                                        </w:rPr>
                                        <w:t>Project 4, Normal (Gaussian) Distribution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C67C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alt="Text box to enter title" style="width:539.9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48"/>
                                <w:szCs w:val="48"/>
                              </w:rPr>
                              <w:alias w:val="Enter document title:"/>
                              <w:tag w:val=""/>
                              <w:id w:val="1159278023"/>
                              <w:placeholder>
                                <w:docPart w:val="09D86928F99B4FFE9F2A25AAFE0E845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72018C38" w14:textId="15BDF4A8" w:rsidR="00012F74" w:rsidRPr="00C12680" w:rsidRDefault="00012F74" w:rsidP="00814823">
                                <w:pPr>
                                  <w:pStyle w:val="ReportTitle"/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Project 4, Normal (Gaussian) Distribution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E67741" wp14:editId="3679CDA8">
                      <wp:extent cx="3202305" cy="95250"/>
                      <wp:effectExtent l="0" t="0" r="0" b="0"/>
                      <wp:docPr id="18" name="Rectangle 18" descr="Li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3FEB48" id="Rectangle 18" o:spid="_x0000_s1026" alt="Line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iCpQIAALY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6B01D6D8" w14:textId="77777777" w:rsidTr="00012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0747DD4F" w14:textId="5210A3D1" w:rsidR="00814823" w:rsidRPr="005D120C" w:rsidRDefault="00814823" w:rsidP="00012F74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79D38616" wp14:editId="5CD3ACD0">
                      <wp:extent cx="3515096" cy="714375"/>
                      <wp:effectExtent l="0" t="0" r="0" b="9525"/>
                      <wp:docPr id="25" name="Text Box 25" descr="Text box to enter sub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Enter document subtitle:"/>
                                    <w:tag w:val="Enter document subtitle:"/>
                                    <w:id w:val="-82621622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395DB7AD" w14:textId="17132DAD" w:rsidR="00012F74" w:rsidRDefault="00012F74" w:rsidP="00814823">
                                      <w:pPr>
                                        <w:pStyle w:val="Subtitle"/>
                                        <w:jc w:val="center"/>
                                      </w:pPr>
                                      <w:r w:rsidRPr="0011041A">
                                        <w:t>EE381, Probability and Statistics Computing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D38616" id="Text Box 25" o:spid="_x0000_s1027" type="#_x0000_t202" alt="Text box to enter subtitl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" filled="f" stroked="f">
                      <v:textbox>
                        <w:txbxContent>
                          <w:sdt>
                            <w:sdtPr>
                              <w:alias w:val="Enter document subtitle:"/>
                              <w:tag w:val="Enter document subtitle:"/>
                              <w:id w:val="-82621622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395DB7AD" w14:textId="17132DAD" w:rsidR="00012F74" w:rsidRDefault="00012F74" w:rsidP="00814823">
                                <w:pPr>
                                  <w:pStyle w:val="Subtitle"/>
                                  <w:jc w:val="center"/>
                                </w:pPr>
                                <w:r w:rsidRPr="0011041A">
                                  <w:t>EE381, Probability and Statistics Computing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3E38D8EC" w14:textId="77777777" w:rsidTr="00012F74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409C10AF" w14:textId="2AC65E5D" w:rsidR="00814823" w:rsidRPr="005D120C" w:rsidRDefault="00814823" w:rsidP="00012F74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2580EAF7" wp14:editId="7F5D911D">
                      <wp:extent cx="6495393" cy="1350335"/>
                      <wp:effectExtent l="0" t="0" r="0" b="2540"/>
                      <wp:docPr id="26" name="Text Box 26" descr="Text box to enter abstra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13503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2F7308" w14:textId="5B818738" w:rsidR="00012F74" w:rsidRPr="0011041A" w:rsidRDefault="00012F74" w:rsidP="0011041A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 w:rsidRPr="0011041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Instructor: Duc Tran</w:t>
                                  </w:r>
                                </w:p>
                                <w:p w14:paraId="2EB6336B" w14:textId="0BCBAE66" w:rsidR="00012F74" w:rsidRPr="0011041A" w:rsidRDefault="00012F74" w:rsidP="0011041A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 w:rsidRPr="0011041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Group members: Thanh Nguyen, Alyssa Faiferlick</w:t>
                                  </w:r>
                                </w:p>
                                <w:p w14:paraId="1FEE4245" w14:textId="7A031C8E" w:rsidR="00012F74" w:rsidRPr="0011041A" w:rsidRDefault="00012F74" w:rsidP="0011041A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 w:rsidRPr="0011041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Due Date: </w:t>
                                  </w:r>
                                  <w:r w:rsidR="001024A4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December 3rd</w:t>
                                  </w:r>
                                  <w:r w:rsidRPr="0011041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, 2020</w:t>
                                  </w:r>
                                </w:p>
                                <w:p w14:paraId="61537E92" w14:textId="77777777" w:rsidR="00012F74" w:rsidRPr="005D120C" w:rsidRDefault="00012F74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80EAF7" id="Text Box 26" o:spid="_x0000_s1028" type="#_x0000_t202" alt="Text box to enter abstract" style="width:511.45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" filled="f" stroked="f">
                      <v:textbox>
                        <w:txbxContent>
                          <w:p w14:paraId="792F7308" w14:textId="5B818738" w:rsidR="00012F74" w:rsidRPr="0011041A" w:rsidRDefault="00012F74" w:rsidP="001104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1041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Instructor: Duc Tran</w:t>
                            </w:r>
                          </w:p>
                          <w:p w14:paraId="2EB6336B" w14:textId="0BCBAE66" w:rsidR="00012F74" w:rsidRPr="0011041A" w:rsidRDefault="00012F74" w:rsidP="001104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1041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Group members: Thanh Nguyen, Alyssa Faiferlick</w:t>
                            </w:r>
                          </w:p>
                          <w:p w14:paraId="1FEE4245" w14:textId="7A031C8E" w:rsidR="00012F74" w:rsidRPr="0011041A" w:rsidRDefault="00012F74" w:rsidP="001104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1041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Due Date: </w:t>
                            </w:r>
                            <w:r w:rsidR="001024A4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December 3rd</w:t>
                            </w:r>
                            <w:r w:rsidRPr="0011041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, 2020</w:t>
                            </w:r>
                          </w:p>
                          <w:p w14:paraId="61537E92" w14:textId="77777777" w:rsidR="00012F74" w:rsidRPr="005D120C" w:rsidRDefault="00012F74" w:rsidP="008148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5336BFB" w14:textId="50F57D44" w:rsidR="00F732CA" w:rsidRDefault="00F732CA">
      <w:r>
        <w:rPr>
          <w:rFonts w:asciiTheme="majorHAnsi" w:eastAsiaTheme="majorEastAsia" w:hAnsiTheme="majorHAnsi" w:cstheme="majorBidi"/>
          <w:b/>
          <w:bCs/>
          <w:noProof/>
          <w:color w:val="F3642C" w:themeColor="text2"/>
          <w:spacing w:val="5"/>
          <w:kern w:val="28"/>
          <w:sz w:val="24"/>
          <w:szCs w:val="24"/>
          <w14:ligatures w14:val="standardContextual"/>
          <w14:cntxtAlts/>
        </w:rPr>
        <w:drawing>
          <wp:anchor distT="0" distB="0" distL="114300" distR="114300" simplePos="0" relativeHeight="251658240" behindDoc="0" locked="0" layoutInCell="1" allowOverlap="1" wp14:anchorId="068BBFD8" wp14:editId="0F3C41A5">
            <wp:simplePos x="0" y="0"/>
            <wp:positionH relativeFrom="margin">
              <wp:align>center</wp:align>
            </wp:positionH>
            <wp:positionV relativeFrom="paragraph">
              <wp:posOffset>615492</wp:posOffset>
            </wp:positionV>
            <wp:extent cx="2679405" cy="219269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DDA"/>
                        </a:clrFrom>
                        <a:clrTo>
                          <a:srgbClr val="FFFDDA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05" cy="2192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14:paraId="1FF87469" w14:textId="77777777" w:rsidTr="00604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414727C0" w14:textId="5A560332" w:rsidR="00F732CA" w:rsidRDefault="00475166" w:rsidP="006045D9">
            <w:pPr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C58914" wp14:editId="418148ED">
                      <wp:simplePos x="0" y="0"/>
                      <wp:positionH relativeFrom="column">
                        <wp:posOffset>425450</wp:posOffset>
                      </wp:positionH>
                      <wp:positionV relativeFrom="paragraph">
                        <wp:posOffset>239395</wp:posOffset>
                      </wp:positionV>
                      <wp:extent cx="2125980" cy="128651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1286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43639D" w14:textId="6653EB17" w:rsidR="00012F74" w:rsidRPr="00475166" w:rsidRDefault="00012F74" w:rsidP="00AB35A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47516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Question</w:t>
                                  </w:r>
                                </w:p>
                                <w:p w14:paraId="68A7E339" w14:textId="608A4D92" w:rsidR="00012F74" w:rsidRDefault="00012F74" w:rsidP="00AB35A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     </w:t>
                                  </w:r>
                                  <w:r w:rsidRPr="0047516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#1</w:t>
                                  </w:r>
                                </w:p>
                                <w:p w14:paraId="34CEC1F7" w14:textId="77777777" w:rsidR="00012F74" w:rsidRDefault="00012F74" w:rsidP="00AB35A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7B7522C0" w14:textId="3DE4E708" w:rsidR="00012F74" w:rsidRPr="00AB35AD" w:rsidRDefault="00012F74" w:rsidP="00AB35A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3642C" w:themeColor="text2"/>
                                      <w:sz w:val="32"/>
                                      <w:szCs w:val="32"/>
                                    </w:rPr>
                                  </w:pPr>
                                  <w:r w:rsidRPr="00AB35AD">
                                    <w:rPr>
                                      <w:b/>
                                      <w:bCs/>
                                      <w:color w:val="F3642C" w:themeColor="text2"/>
                                      <w:sz w:val="32"/>
                                      <w:szCs w:val="32"/>
                                    </w:rPr>
                                    <w:t>Normal Distribution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C58914" id="Text Box 11" o:spid="_x0000_s1029" type="#_x0000_t202" style="position:absolute;margin-left:33.5pt;margin-top:18.85pt;width:167.4pt;height:10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" filled="f" stroked="f" strokeweight=".5pt">
                      <v:textbox>
                        <w:txbxContent>
                          <w:p w14:paraId="2243639D" w14:textId="6653EB17" w:rsidR="00012F74" w:rsidRPr="00475166" w:rsidRDefault="00012F74" w:rsidP="00AB35A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14:paraId="68A7E339" w14:textId="608A4D92" w:rsidR="00012F74" w:rsidRDefault="00012F74" w:rsidP="00AB35A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#1</w:t>
                            </w:r>
                          </w:p>
                          <w:p w14:paraId="34CEC1F7" w14:textId="77777777" w:rsidR="00012F74" w:rsidRDefault="00012F74" w:rsidP="00AB35AD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7B7522C0" w14:textId="3DE4E708" w:rsidR="00012F74" w:rsidRPr="00AB35AD" w:rsidRDefault="00012F74" w:rsidP="00AB35AD">
                            <w:pPr>
                              <w:spacing w:after="0"/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</w:pPr>
                            <w:r w:rsidRPr="00AB35AD"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  <w:t>Normal Distribution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A92DCDD" w14:textId="3F2FCA6D" w:rsidR="00F732CA" w:rsidRDefault="00F732CA" w:rsidP="006045D9">
            <w:pPr>
              <w:rPr>
                <w:b w:val="0"/>
                <w:bCs w:val="0"/>
              </w:rPr>
            </w:pPr>
          </w:p>
          <w:p w14:paraId="27757DA8" w14:textId="22327652" w:rsidR="00F732CA" w:rsidRDefault="00F732CA" w:rsidP="006045D9">
            <w:pPr>
              <w:rPr>
                <w:b w:val="0"/>
                <w:bCs w:val="0"/>
              </w:rPr>
            </w:pPr>
          </w:p>
          <w:p w14:paraId="04F1F438" w14:textId="5132C64F" w:rsidR="00AB35AD" w:rsidRDefault="00AB35AD" w:rsidP="006045D9">
            <w:pPr>
              <w:rPr>
                <w:b w:val="0"/>
                <w:bCs w:val="0"/>
              </w:rPr>
            </w:pPr>
          </w:p>
          <w:p w14:paraId="23EEA6DB" w14:textId="1583F774" w:rsidR="00AB35AD" w:rsidRDefault="00AB35AD" w:rsidP="006045D9">
            <w:pPr>
              <w:rPr>
                <w:b w:val="0"/>
                <w:bCs w:val="0"/>
              </w:rPr>
            </w:pPr>
          </w:p>
          <w:p w14:paraId="02B8D318" w14:textId="77777777" w:rsidR="00AB35AD" w:rsidRDefault="00AB35AD" w:rsidP="006045D9"/>
          <w:p w14:paraId="0B5FBA15" w14:textId="77777777" w:rsidR="00F732CA" w:rsidRDefault="00F732CA" w:rsidP="006045D9"/>
          <w:p w14:paraId="470EFEA1" w14:textId="254B4C78" w:rsidR="00F732CA" w:rsidRDefault="00F732CA" w:rsidP="006045D9"/>
          <w:p w14:paraId="54C1533C" w14:textId="17A3151E" w:rsidR="00F732CA" w:rsidRDefault="00F732CA" w:rsidP="006045D9"/>
          <w:p w14:paraId="666DDE16" w14:textId="1FEDE90E" w:rsidR="00F732CA" w:rsidRDefault="00F732CA" w:rsidP="006045D9"/>
          <w:p w14:paraId="0512899E" w14:textId="33362979" w:rsidR="00F732CA" w:rsidRDefault="00F732CA" w:rsidP="006045D9"/>
          <w:p w14:paraId="3FE1CDD7" w14:textId="54A28480" w:rsidR="00F732CA" w:rsidRDefault="00F732CA" w:rsidP="006045D9"/>
          <w:p w14:paraId="79C202B4" w14:textId="22EEBC49" w:rsidR="00F732CA" w:rsidRDefault="00F732CA" w:rsidP="006045D9"/>
          <w:p w14:paraId="3BBA10F7" w14:textId="6C29A267" w:rsidR="00F732CA" w:rsidRDefault="00F732CA" w:rsidP="006045D9"/>
          <w:p w14:paraId="14483EFC" w14:textId="32A4FCE0" w:rsidR="00F732CA" w:rsidRDefault="00F732CA" w:rsidP="006045D9"/>
          <w:p w14:paraId="7E85E11B" w14:textId="7119D0CD" w:rsidR="00F732CA" w:rsidRDefault="00F732CA" w:rsidP="006045D9"/>
          <w:p w14:paraId="066C3C64" w14:textId="01557BCF" w:rsidR="00F732CA" w:rsidRDefault="00F732CA" w:rsidP="006045D9"/>
          <w:p w14:paraId="477B5F82" w14:textId="630BD79E" w:rsidR="00F732CA" w:rsidRDefault="00F732CA" w:rsidP="006045D9"/>
          <w:p w14:paraId="585BA216" w14:textId="4E661017" w:rsidR="00F732CA" w:rsidRDefault="00F732CA" w:rsidP="006045D9"/>
          <w:p w14:paraId="3C8423FD" w14:textId="34656E63" w:rsidR="00F732CA" w:rsidRDefault="00F732CA" w:rsidP="006045D9"/>
          <w:p w14:paraId="32489EC3" w14:textId="26FF6DAB" w:rsidR="00F732CA" w:rsidRDefault="00F732CA" w:rsidP="006045D9"/>
          <w:p w14:paraId="301EEFE5" w14:textId="2DE5F591" w:rsidR="00F732CA" w:rsidRDefault="00F732CA" w:rsidP="006045D9"/>
          <w:p w14:paraId="6A0A7931" w14:textId="2ED82B83" w:rsidR="00F732CA" w:rsidRDefault="00F732CA" w:rsidP="006045D9"/>
          <w:p w14:paraId="360A0AD8" w14:textId="3A4EDA89" w:rsidR="00F732CA" w:rsidRDefault="00F732CA" w:rsidP="006045D9"/>
          <w:p w14:paraId="7E2279FB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04495A86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7C901AE7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205107CE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5F6D54AF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1A06351D" w14:textId="77777777" w:rsidR="00F732CA" w:rsidRDefault="00F732CA" w:rsidP="006045D9">
            <w:pPr>
              <w:rPr>
                <w:b w:val="0"/>
                <w:bCs w:val="0"/>
              </w:rPr>
            </w:pPr>
          </w:p>
          <w:p w14:paraId="25E6BD4A" w14:textId="0056B90F" w:rsidR="00F732CA" w:rsidRDefault="00F732CA" w:rsidP="006045D9"/>
        </w:tc>
      </w:tr>
    </w:tbl>
    <w:p w14:paraId="22BF8E65" w14:textId="7084AFA6" w:rsidR="00C13B2F" w:rsidRPr="00AB35AD" w:rsidRDefault="00475166" w:rsidP="00AB35AD">
      <w:pPr>
        <w:pStyle w:val="ListParagraph"/>
        <w:numPr>
          <w:ilvl w:val="0"/>
          <w:numId w:val="11"/>
        </w:numPr>
        <w:rPr>
          <w:b/>
          <w:bCs/>
          <w:color w:val="391953"/>
          <w:sz w:val="28"/>
          <w:szCs w:val="28"/>
        </w:rPr>
      </w:pPr>
      <w:r w:rsidRPr="00AB35AD">
        <w:rPr>
          <w:b/>
          <w:bCs/>
          <w:noProof/>
          <w:color w:val="39195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7A3881" wp14:editId="1A73E9F0">
                <wp:simplePos x="0" y="0"/>
                <wp:positionH relativeFrom="column">
                  <wp:posOffset>-167020</wp:posOffset>
                </wp:positionH>
                <wp:positionV relativeFrom="paragraph">
                  <wp:posOffset>-1486520</wp:posOffset>
                </wp:positionV>
                <wp:extent cx="1252058" cy="1044206"/>
                <wp:effectExtent l="19050" t="19050" r="24765" b="22860"/>
                <wp:wrapNone/>
                <wp:docPr id="9" name="Pent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058" cy="1044206"/>
                        </a:xfrm>
                        <a:prstGeom prst="pentagon">
                          <a:avLst/>
                        </a:prstGeom>
                        <a:solidFill>
                          <a:srgbClr val="391953"/>
                        </a:solidFill>
                        <a:ln>
                          <a:solidFill>
                            <a:srgbClr val="39195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C6602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agon 9" o:spid="_x0000_s1026" type="#_x0000_t56" style="position:absolute;margin-left:-13.15pt;margin-top:-117.05pt;width:98.6pt;height:8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" fillcolor="#391953" strokecolor="#391953" strokeweight="2.25pt"/>
            </w:pict>
          </mc:Fallback>
        </mc:AlternateContent>
      </w:r>
      <w:r w:rsidR="00AB35AD" w:rsidRPr="00AB35AD">
        <w:rPr>
          <w:b/>
          <w:bCs/>
          <w:color w:val="391953"/>
          <w:sz w:val="28"/>
          <w:szCs w:val="28"/>
        </w:rPr>
        <w:t>Introduction</w:t>
      </w:r>
    </w:p>
    <w:p w14:paraId="1C4377DB" w14:textId="06BB50C7" w:rsidR="00AB35AD" w:rsidRPr="001024A4" w:rsidRDefault="00CB0DEC" w:rsidP="001024A4">
      <w:pPr>
        <w:ind w:left="720" w:firstLine="360"/>
        <w:rPr>
          <w:sz w:val="24"/>
          <w:szCs w:val="24"/>
        </w:rPr>
      </w:pPr>
      <w:r w:rsidRPr="001024A4">
        <w:rPr>
          <w:sz w:val="24"/>
          <w:szCs w:val="24"/>
        </w:rPr>
        <w:t xml:space="preserve">Write two Python functions </w:t>
      </w:r>
      <w:r w:rsidR="0057130A" w:rsidRPr="001024A4">
        <w:rPr>
          <w:sz w:val="24"/>
          <w:szCs w:val="24"/>
        </w:rPr>
        <w:t xml:space="preserve">(the probability density function and cumulative distribution function) of normal distribution the given </w:t>
      </w:r>
      <w:r w:rsidRPr="001024A4">
        <w:rPr>
          <w:sz w:val="24"/>
          <w:szCs w:val="24"/>
        </w:rPr>
        <w:t xml:space="preserve">equations. </w:t>
      </w:r>
      <w:r w:rsidR="0057130A" w:rsidRPr="001024A4">
        <w:rPr>
          <w:sz w:val="24"/>
          <w:szCs w:val="24"/>
        </w:rPr>
        <w:t xml:space="preserve">Then, plot all pdf and </w:t>
      </w:r>
      <w:proofErr w:type="spellStart"/>
      <w:r w:rsidR="0057130A" w:rsidRPr="001024A4">
        <w:rPr>
          <w:sz w:val="24"/>
          <w:szCs w:val="24"/>
        </w:rPr>
        <w:t>cdf</w:t>
      </w:r>
      <w:proofErr w:type="spellEnd"/>
      <w:r w:rsidR="0057130A" w:rsidRPr="001024A4">
        <w:rPr>
          <w:sz w:val="24"/>
          <w:szCs w:val="24"/>
        </w:rPr>
        <w:t xml:space="preserve"> curves with different values of mean and standard deviation.</w:t>
      </w:r>
    </w:p>
    <w:p w14:paraId="4D5368F0" w14:textId="77777777" w:rsidR="00CB0DEC" w:rsidRPr="00CB0DEC" w:rsidRDefault="00CB0DEC" w:rsidP="00CB0DEC">
      <w:pPr>
        <w:pStyle w:val="ListParagraph"/>
        <w:ind w:left="1080" w:firstLine="0"/>
        <w:rPr>
          <w:sz w:val="24"/>
          <w:szCs w:val="24"/>
        </w:rPr>
      </w:pPr>
    </w:p>
    <w:p w14:paraId="6B0038C5" w14:textId="757A7449" w:rsidR="00AB35AD" w:rsidRPr="00AB35AD" w:rsidRDefault="00AB35AD" w:rsidP="00AB35AD">
      <w:pPr>
        <w:pStyle w:val="ListParagraph"/>
        <w:numPr>
          <w:ilvl w:val="0"/>
          <w:numId w:val="11"/>
        </w:numPr>
        <w:rPr>
          <w:b/>
          <w:bCs/>
          <w:color w:val="391953"/>
          <w:sz w:val="28"/>
          <w:szCs w:val="28"/>
        </w:rPr>
      </w:pPr>
      <w:r w:rsidRPr="00AB35AD">
        <w:rPr>
          <w:b/>
          <w:bCs/>
          <w:color w:val="391953"/>
          <w:sz w:val="28"/>
          <w:szCs w:val="28"/>
        </w:rPr>
        <w:t>Procedure</w:t>
      </w:r>
    </w:p>
    <w:p w14:paraId="2D4D1CAF" w14:textId="20C04A12" w:rsidR="00AB35AD" w:rsidRDefault="0057130A" w:rsidP="0057130A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7130A">
        <w:rPr>
          <w:sz w:val="24"/>
          <w:szCs w:val="24"/>
        </w:rPr>
        <w:t>Generat</w:t>
      </w:r>
      <w:r>
        <w:rPr>
          <w:sz w:val="24"/>
          <w:szCs w:val="24"/>
        </w:rPr>
        <w:t xml:space="preserve">e a list of x from -6 to 6 with the number of elements is 100000 using </w:t>
      </w:r>
      <w:proofErr w:type="spellStart"/>
      <w:proofErr w:type="gramStart"/>
      <w:r>
        <w:rPr>
          <w:sz w:val="24"/>
          <w:szCs w:val="24"/>
        </w:rPr>
        <w:t>numpy.linspace</w:t>
      </w:r>
      <w:proofErr w:type="spellEnd"/>
      <w:proofErr w:type="gramEnd"/>
      <w:r>
        <w:rPr>
          <w:sz w:val="24"/>
          <w:szCs w:val="24"/>
        </w:rPr>
        <w:t>()</w:t>
      </w:r>
    </w:p>
    <w:p w14:paraId="0BE668FD" w14:textId="0E6870CC" w:rsidR="0057130A" w:rsidRDefault="0057130A" w:rsidP="0057130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="001B1915">
        <w:rPr>
          <w:sz w:val="24"/>
          <w:szCs w:val="24"/>
        </w:rPr>
        <w:t xml:space="preserve">the </w:t>
      </w:r>
      <w:r>
        <w:rPr>
          <w:sz w:val="24"/>
          <w:szCs w:val="24"/>
        </w:rPr>
        <w:t>density function, we used the formula</w:t>
      </w:r>
      <w:r w:rsidR="001B1915">
        <w:rPr>
          <w:sz w:val="24"/>
          <w:szCs w:val="24"/>
        </w:rPr>
        <w:t xml:space="preserve"> below</w:t>
      </w:r>
      <w:r>
        <w:rPr>
          <w:sz w:val="24"/>
          <w:szCs w:val="24"/>
        </w:rPr>
        <w:t xml:space="preserve"> to calculate</w:t>
      </w:r>
      <w:r w:rsidR="001B1915">
        <w:rPr>
          <w:sz w:val="24"/>
          <w:szCs w:val="24"/>
        </w:rPr>
        <w:t xml:space="preserve"> f(x) with every mean and standard deviation. The inputs of this function are x,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="001B1915">
        <w:rPr>
          <w:sz w:val="24"/>
          <w:szCs w:val="24"/>
        </w:rPr>
        <w:t xml:space="preserve"> (mu), and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1B1915">
        <w:rPr>
          <w:rFonts w:eastAsiaTheme="minorEastAsia"/>
          <w:sz w:val="24"/>
          <w:szCs w:val="24"/>
        </w:rPr>
        <w:t xml:space="preserve"> (sigma_2).</w:t>
      </w:r>
    </w:p>
    <w:p w14:paraId="75CBFA45" w14:textId="345638EA" w:rsidR="00AB35AD" w:rsidRPr="001B1915" w:rsidRDefault="001B1915" w:rsidP="001B1915">
      <w:pPr>
        <w:pStyle w:val="ListParagraph"/>
        <w:ind w:left="720" w:firstLine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x;μ,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D2362F" w14:textId="49AA5571" w:rsidR="001B1915" w:rsidRPr="007145C7" w:rsidRDefault="001B1915" w:rsidP="007145C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For the cumulative distribution function, we use</w:t>
      </w:r>
      <w:r w:rsidR="007145C7">
        <w:rPr>
          <w:rFonts w:eastAsiaTheme="minorEastAsia"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the error function (erf) </w:t>
      </w:r>
      <w:r w:rsidR="007145C7">
        <w:rPr>
          <w:rFonts w:eastAsiaTheme="minorEastAsia"/>
          <w:sz w:val="24"/>
          <w:szCs w:val="24"/>
        </w:rPr>
        <w:t xml:space="preserve">from math package in Python </w:t>
      </w:r>
      <w:r>
        <w:rPr>
          <w:rFonts w:eastAsiaTheme="minorEastAsia"/>
          <w:sz w:val="24"/>
          <w:szCs w:val="24"/>
        </w:rPr>
        <w:t>to calculate F(x). The</w:t>
      </w:r>
      <w:r w:rsidR="007145C7">
        <w:rPr>
          <w:rFonts w:eastAsiaTheme="minorEastAsia"/>
          <w:sz w:val="24"/>
          <w:szCs w:val="24"/>
        </w:rPr>
        <w:t>n, we used the below equation to get the results. The inputs for this function are x</w:t>
      </w:r>
      <w:r w:rsidR="007145C7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="007145C7">
        <w:rPr>
          <w:sz w:val="24"/>
          <w:szCs w:val="24"/>
        </w:rPr>
        <w:t xml:space="preserve"> (mu), and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7145C7">
        <w:rPr>
          <w:rFonts w:eastAsiaTheme="minorEastAsia"/>
          <w:sz w:val="24"/>
          <w:szCs w:val="24"/>
        </w:rPr>
        <w:t xml:space="preserve"> (sigma_2).</w:t>
      </w:r>
    </w:p>
    <w:p w14:paraId="4E485618" w14:textId="269C9E21" w:rsidR="007145C7" w:rsidRPr="007145C7" w:rsidRDefault="007145C7" w:rsidP="007145C7">
      <w:pPr>
        <w:pStyle w:val="ListParagraph"/>
        <w:ind w:left="720" w:firstLine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x;μ,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erf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x-μ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14:paraId="616B15CD" w14:textId="425EC941" w:rsidR="007145C7" w:rsidRPr="001B1915" w:rsidRDefault="007145C7" w:rsidP="007145C7">
      <w:pPr>
        <w:pStyle w:val="ListParagraph"/>
        <w:numPr>
          <w:ilvl w:val="0"/>
          <w:numId w:val="14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Then, we plotted these curses by using </w:t>
      </w:r>
      <w:proofErr w:type="gramStart"/>
      <w:r>
        <w:rPr>
          <w:rFonts w:eastAsiaTheme="minorEastAsia"/>
          <w:sz w:val="24"/>
          <w:szCs w:val="24"/>
        </w:rPr>
        <w:t>plot(</w:t>
      </w:r>
      <w:proofErr w:type="gramEnd"/>
      <w:r>
        <w:rPr>
          <w:rFonts w:eastAsiaTheme="minorEastAsia"/>
          <w:sz w:val="24"/>
          <w:szCs w:val="24"/>
        </w:rPr>
        <w:t>).</w:t>
      </w:r>
    </w:p>
    <w:p w14:paraId="6C60D014" w14:textId="76B1F37B" w:rsidR="007145C7" w:rsidRPr="00F713EF" w:rsidRDefault="007145C7" w:rsidP="00F713EF">
      <w:pPr>
        <w:rPr>
          <w:sz w:val="24"/>
          <w:szCs w:val="24"/>
        </w:rPr>
      </w:pPr>
    </w:p>
    <w:p w14:paraId="2C83106B" w14:textId="77F6455F" w:rsidR="00AB35AD" w:rsidRPr="00AB35AD" w:rsidRDefault="00AB35AD" w:rsidP="00AB35AD">
      <w:pPr>
        <w:pStyle w:val="ListParagraph"/>
        <w:numPr>
          <w:ilvl w:val="0"/>
          <w:numId w:val="11"/>
        </w:numPr>
        <w:rPr>
          <w:b/>
          <w:bCs/>
          <w:color w:val="391953"/>
          <w:sz w:val="28"/>
          <w:szCs w:val="28"/>
        </w:rPr>
      </w:pPr>
      <w:r w:rsidRPr="00AB35AD">
        <w:rPr>
          <w:b/>
          <w:bCs/>
          <w:color w:val="391953"/>
          <w:sz w:val="28"/>
          <w:szCs w:val="28"/>
        </w:rPr>
        <w:t xml:space="preserve">Results and Discussion </w:t>
      </w:r>
    </w:p>
    <w:p w14:paraId="3DD04E64" w14:textId="2F6A05D6" w:rsidR="00AB35AD" w:rsidRDefault="00F713EF" w:rsidP="00F713E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Results:</w:t>
      </w:r>
    </w:p>
    <w:p w14:paraId="116EA74E" w14:textId="2F67C126" w:rsidR="00F713EF" w:rsidRPr="00F713EF" w:rsidRDefault="00F713EF" w:rsidP="00F713EF">
      <w:pPr>
        <w:pStyle w:val="ListParagraph"/>
        <w:ind w:left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69380" wp14:editId="42CA1FEB">
            <wp:extent cx="6400800" cy="3649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D318" w14:textId="6D908958" w:rsidR="00AB35AD" w:rsidRPr="00F713EF" w:rsidRDefault="00F713EF" w:rsidP="00F713EF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These curses are what we expected. </w:t>
      </w:r>
    </w:p>
    <w:p w14:paraId="5CF1E7AF" w14:textId="77777777" w:rsidR="00F713EF" w:rsidRPr="00F713EF" w:rsidRDefault="00F713EF" w:rsidP="00F713EF">
      <w:pPr>
        <w:rPr>
          <w:b/>
          <w:bCs/>
          <w:sz w:val="24"/>
          <w:szCs w:val="24"/>
        </w:rPr>
      </w:pPr>
    </w:p>
    <w:p w14:paraId="7283269F" w14:textId="393DC5B2" w:rsidR="00CB0DEC" w:rsidRDefault="00AB35AD" w:rsidP="00F713EF">
      <w:pPr>
        <w:pStyle w:val="ListParagraph"/>
        <w:numPr>
          <w:ilvl w:val="0"/>
          <w:numId w:val="11"/>
        </w:numPr>
        <w:rPr>
          <w:b/>
          <w:bCs/>
          <w:color w:val="391953"/>
          <w:sz w:val="28"/>
          <w:szCs w:val="28"/>
        </w:rPr>
      </w:pPr>
      <w:r w:rsidRPr="00AB35AD">
        <w:rPr>
          <w:b/>
          <w:bCs/>
          <w:color w:val="391953"/>
          <w:sz w:val="28"/>
          <w:szCs w:val="28"/>
        </w:rPr>
        <w:t xml:space="preserve">Conclusion </w:t>
      </w:r>
    </w:p>
    <w:p w14:paraId="11D5FF87" w14:textId="51D8C160" w:rsidR="00F713EF" w:rsidRDefault="00F713EF" w:rsidP="00F713E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For two normal distributions with the same mean values but different standard deviations, </w:t>
      </w:r>
      <w:r w:rsidR="00486005">
        <w:rPr>
          <w:sz w:val="24"/>
          <w:szCs w:val="24"/>
        </w:rPr>
        <w:t xml:space="preserve">the </w:t>
      </w:r>
      <w:r>
        <w:rPr>
          <w:sz w:val="24"/>
          <w:szCs w:val="24"/>
        </w:rPr>
        <w:t>larger standard deviations produce distributions that are more spread out</w:t>
      </w:r>
      <w:r w:rsidR="0052394A">
        <w:rPr>
          <w:sz w:val="24"/>
          <w:szCs w:val="24"/>
        </w:rPr>
        <w:t xml:space="preserve">. In the cumulative distribution curves, the bigger standard deviations make the value of x which is close to mean changes </w:t>
      </w:r>
      <w:r w:rsidR="00906A82">
        <w:rPr>
          <w:sz w:val="24"/>
          <w:szCs w:val="24"/>
        </w:rPr>
        <w:t xml:space="preserve">more </w:t>
      </w:r>
      <w:r w:rsidR="0052394A">
        <w:rPr>
          <w:sz w:val="24"/>
          <w:szCs w:val="24"/>
        </w:rPr>
        <w:t>quick</w:t>
      </w:r>
      <w:r w:rsidR="00906A82">
        <w:rPr>
          <w:sz w:val="24"/>
          <w:szCs w:val="24"/>
        </w:rPr>
        <w:t>ly</w:t>
      </w:r>
      <w:r w:rsidR="00486005">
        <w:rPr>
          <w:sz w:val="24"/>
          <w:szCs w:val="24"/>
        </w:rPr>
        <w:t xml:space="preserve"> =&gt; The standard deviation defines the width of the normal distribution. It determines how far away from the mean the values tend to fall.</w:t>
      </w:r>
    </w:p>
    <w:p w14:paraId="5049B46E" w14:textId="11CA1D2D" w:rsidR="00486005" w:rsidRPr="00906A82" w:rsidRDefault="00486005" w:rsidP="00906A8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For two normal distributions with the same standard deviation but with different means, these curves have the same shapes, but they are located at different positions on the x axis =&gt; The mean defines the location of the peak for normal distributions.</w:t>
      </w:r>
    </w:p>
    <w:p w14:paraId="3DEE0FB4" w14:textId="77777777" w:rsidR="00AB35AD" w:rsidRPr="00906A82" w:rsidRDefault="00AB35AD" w:rsidP="00906A82">
      <w:pPr>
        <w:rPr>
          <w:b/>
          <w:bCs/>
          <w:color w:val="391953"/>
          <w:sz w:val="28"/>
          <w:szCs w:val="28"/>
        </w:rPr>
      </w:pPr>
    </w:p>
    <w:p w14:paraId="0A118D21" w14:textId="38F7E071" w:rsidR="00CB0DEC" w:rsidRPr="00622CA0" w:rsidRDefault="00AB35AD" w:rsidP="00622CA0">
      <w:pPr>
        <w:pStyle w:val="ListParagraph"/>
        <w:numPr>
          <w:ilvl w:val="0"/>
          <w:numId w:val="11"/>
        </w:numPr>
        <w:rPr>
          <w:b/>
          <w:bCs/>
          <w:color w:val="391953"/>
          <w:sz w:val="28"/>
          <w:szCs w:val="28"/>
        </w:rPr>
      </w:pPr>
      <w:r w:rsidRPr="00AB35AD">
        <w:rPr>
          <w:b/>
          <w:bCs/>
          <w:color w:val="391953"/>
          <w:sz w:val="28"/>
          <w:szCs w:val="28"/>
        </w:rPr>
        <w:t>Appendix</w:t>
      </w:r>
    </w:p>
    <w:p w14:paraId="688898C3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5B5961D5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scipy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stats</w:t>
      </w:r>
      <w:proofErr w:type="spellEnd"/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norm</w:t>
      </w:r>
    </w:p>
    <w:p w14:paraId="0F0AFEED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14:paraId="33E275B5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math</w:t>
      </w:r>
    </w:p>
    <w:p w14:paraId="11CA6FA8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2A3DC6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Create </w:t>
      </w:r>
      <w:proofErr w:type="spellStart"/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cdf</w:t>
      </w:r>
      <w:proofErr w:type="spellEnd"/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 a normal random variable</w:t>
      </w:r>
    </w:p>
    <w:p w14:paraId="5590A22E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FF00FF"/>
          <w:sz w:val="20"/>
          <w:szCs w:val="20"/>
        </w:rPr>
        <w:t>norm_</w:t>
      </w:r>
      <w:proofErr w:type="gramStart"/>
      <w:r w:rsidRPr="00622CA0">
        <w:rPr>
          <w:rFonts w:ascii="Courier New" w:eastAsia="Times New Roman" w:hAnsi="Courier New" w:cs="Courier New"/>
          <w:color w:val="FF00FF"/>
          <w:sz w:val="20"/>
          <w:szCs w:val="20"/>
        </w:rPr>
        <w:t>cdf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mu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var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28AAA2F7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0.5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erf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mu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)/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sqrt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var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</w:p>
    <w:p w14:paraId="353AB8EB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D4EB63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# Create pdf of a uniform random variable</w:t>
      </w:r>
    </w:p>
    <w:p w14:paraId="0B56EA8B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FF00FF"/>
          <w:sz w:val="20"/>
          <w:szCs w:val="20"/>
        </w:rPr>
        <w:t>norm_</w:t>
      </w:r>
      <w:proofErr w:type="gramStart"/>
      <w:r w:rsidRPr="00622CA0">
        <w:rPr>
          <w:rFonts w:ascii="Courier New" w:eastAsia="Times New Roman" w:hAnsi="Courier New" w:cs="Courier New"/>
          <w:color w:val="FF00FF"/>
          <w:sz w:val="20"/>
          <w:szCs w:val="20"/>
        </w:rPr>
        <w:t>pdf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mu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sigma_2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2070851B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exp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mu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)**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sigma_2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sqrt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pi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sigma_2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17AF0F8A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</w:t>
      </w:r>
    </w:p>
    <w:p w14:paraId="31F3D37C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051848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spellStart"/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Genrating</w:t>
      </w:r>
      <w:proofErr w:type="spellEnd"/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the list of x</w:t>
      </w:r>
    </w:p>
    <w:p w14:paraId="48817300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linspace</w:t>
      </w:r>
      <w:proofErr w:type="spellEnd"/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(-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100000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9258FC2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08C744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mean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3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3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3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8D1419C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variance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0.1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0.01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0.1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0.01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3ECEE992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E34F19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# Plotting</w:t>
      </w:r>
    </w:p>
    <w:p w14:paraId="055E2962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# divide the frame into 4 part: part a is in row 1, and part b is in row 2</w:t>
      </w:r>
    </w:p>
    <w:p w14:paraId="08664A07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fig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subplots</w:t>
      </w:r>
      <w:proofErr w:type="spellEnd"/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732B593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# Set title and label for graphs</w:t>
      </w:r>
    </w:p>
    <w:p w14:paraId="4F6CA9BC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suptitle</w:t>
      </w:r>
      <w:proofErr w:type="spellEnd"/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"Normal distribution for random variable"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6B86944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</w:t>
      </w:r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"pdf function"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AB129F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</w:t>
      </w:r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cdf</w:t>
      </w:r>
      <w:proofErr w:type="spellEnd"/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function"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CF62B17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set_xlabel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'x'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ADFD636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set_xlabel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'x'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829D30B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set_ylabel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'f(x)'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7924FE5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set_ylabel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'F(x)'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30FEA9E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A894ED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# Plotting pdf</w:t>
      </w:r>
    </w:p>
    <w:p w14:paraId="626626A8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622CA0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range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03E5DDB7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norm_</w:t>
      </w:r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pdf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x_i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mean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variance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x_i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'mean=%.d var=%.2f'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variance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</w:p>
    <w:p w14:paraId="2477716D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472211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Plotting </w:t>
      </w:r>
      <w:proofErr w:type="spellStart"/>
      <w:r w:rsidRPr="00622CA0">
        <w:rPr>
          <w:rFonts w:ascii="Courier New" w:eastAsia="Times New Roman" w:hAnsi="Courier New" w:cs="Courier New"/>
          <w:color w:val="008000"/>
          <w:sz w:val="20"/>
          <w:szCs w:val="20"/>
        </w:rPr>
        <w:t>cdf</w:t>
      </w:r>
      <w:proofErr w:type="spellEnd"/>
    </w:p>
    <w:p w14:paraId="64F293E1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622CA0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range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622CA0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4920174C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norm_</w:t>
      </w:r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cdf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x_i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mean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variance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x_i</w:t>
      </w:r>
      <w:proofErr w:type="spellEnd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color w:val="808080"/>
          <w:sz w:val="20"/>
          <w:szCs w:val="20"/>
        </w:rPr>
        <w:t>'mean=%.d var=%.2f'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%(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mean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variance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</w:p>
    <w:p w14:paraId="6F2AA269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A59440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ax1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legend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583529B3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ax2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legend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0A8D98B0" w14:textId="77777777" w:rsidR="00622CA0" w:rsidRPr="00622CA0" w:rsidRDefault="00622CA0" w:rsidP="00622CA0">
      <w:pPr>
        <w:pStyle w:val="ListParagraph"/>
        <w:numPr>
          <w:ilvl w:val="0"/>
          <w:numId w:val="15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22CA0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proofErr w:type="spellEnd"/>
      <w:proofErr w:type="gramEnd"/>
      <w:r w:rsidRPr="00622CA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062FF566" w14:textId="77777777" w:rsidR="00622CA0" w:rsidRPr="00622CA0" w:rsidRDefault="00622CA0" w:rsidP="00622CA0">
      <w:pPr>
        <w:rPr>
          <w:b/>
          <w:bCs/>
          <w:color w:val="391953"/>
          <w:sz w:val="28"/>
          <w:szCs w:val="28"/>
        </w:rPr>
      </w:pPr>
    </w:p>
    <w:p w14:paraId="4264C6AF" w14:textId="2F26F32E" w:rsidR="00CB0DEC" w:rsidRDefault="00CB0DEC" w:rsidP="00CB0DEC">
      <w:pPr>
        <w:rPr>
          <w:b/>
          <w:bCs/>
          <w:color w:val="391953"/>
          <w:sz w:val="28"/>
          <w:szCs w:val="28"/>
        </w:rPr>
      </w:pPr>
    </w:p>
    <w:p w14:paraId="044BE9C1" w14:textId="6F5353DF" w:rsidR="00CB0DEC" w:rsidRDefault="00CB0DEC" w:rsidP="00CB0DEC">
      <w:pPr>
        <w:rPr>
          <w:b/>
          <w:bCs/>
          <w:color w:val="391953"/>
          <w:sz w:val="28"/>
          <w:szCs w:val="28"/>
        </w:rPr>
      </w:pPr>
    </w:p>
    <w:p w14:paraId="6AC58C24" w14:textId="379E4447" w:rsidR="00CB0DEC" w:rsidRDefault="00CB0DEC" w:rsidP="00CB0DEC">
      <w:pPr>
        <w:rPr>
          <w:b/>
          <w:bCs/>
          <w:color w:val="391953"/>
          <w:sz w:val="28"/>
          <w:szCs w:val="28"/>
        </w:rPr>
      </w:pPr>
    </w:p>
    <w:p w14:paraId="4DAE33BB" w14:textId="2F0361E7" w:rsidR="00CB0DEC" w:rsidRDefault="00CB0DEC" w:rsidP="00CB0DEC">
      <w:pPr>
        <w:rPr>
          <w:b/>
          <w:bCs/>
          <w:color w:val="391953"/>
          <w:sz w:val="28"/>
          <w:szCs w:val="28"/>
        </w:rPr>
      </w:pPr>
    </w:p>
    <w:bookmarkStart w:id="0" w:name="_Hlk55473308"/>
    <w:p w14:paraId="72D48F26" w14:textId="2D62B631" w:rsidR="00B561FC" w:rsidRPr="00CB0DEC" w:rsidRDefault="00CB0DEC" w:rsidP="00B561FC">
      <w:pPr>
        <w:spacing w:line="480" w:lineRule="auto"/>
        <w:rPr>
          <w:b/>
          <w:bCs/>
          <w:color w:val="391953"/>
          <w:sz w:val="28"/>
          <w:szCs w:val="28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EBA002" wp14:editId="3DAB97BC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2390775" cy="128651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1286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89DEF" w14:textId="77777777" w:rsidR="00012F74" w:rsidRPr="00475166" w:rsidRDefault="00012F74" w:rsidP="00CB0DEC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14:paraId="73DFB9E1" w14:textId="156FD92B" w:rsidR="00012F74" w:rsidRDefault="00012F74" w:rsidP="00CB0DEC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 </w:t>
                            </w: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8EAE7B2" w14:textId="77777777" w:rsidR="00012F74" w:rsidRDefault="00012F74" w:rsidP="00CB0DEC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16C7745A" w14:textId="3109D1EA" w:rsidR="00012F74" w:rsidRPr="00AB35AD" w:rsidRDefault="00012F74" w:rsidP="00CB0DEC">
                            <w:pPr>
                              <w:spacing w:after="0"/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  <w:t>Central Limit Theorem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A002" id="Text Box 27" o:spid="_x0000_s1030" type="#_x0000_t202" style="position:absolute;margin-left:0;margin-top:20.25pt;width:188.25pt;height:101.3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" filled="f" stroked="f" strokeweight=".5pt">
                <v:textbox>
                  <w:txbxContent>
                    <w:p w14:paraId="63489DEF" w14:textId="77777777" w:rsidR="00012F74" w:rsidRPr="00475166" w:rsidRDefault="00012F74" w:rsidP="00CB0DEC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47516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Question</w:t>
                      </w:r>
                    </w:p>
                    <w:p w14:paraId="73DFB9E1" w14:textId="156FD92B" w:rsidR="00012F74" w:rsidRDefault="00012F74" w:rsidP="00CB0DEC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     </w:t>
                      </w:r>
                      <w:r w:rsidRPr="0047516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  <w:p w14:paraId="68EAE7B2" w14:textId="77777777" w:rsidR="00012F74" w:rsidRDefault="00012F74" w:rsidP="00CB0DEC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16C7745A" w14:textId="3109D1EA" w:rsidR="00012F74" w:rsidRPr="00AB35AD" w:rsidRDefault="00012F74" w:rsidP="00CB0DEC">
                      <w:pPr>
                        <w:spacing w:after="0"/>
                        <w:rPr>
                          <w:b/>
                          <w:bCs/>
                          <w:color w:val="F3642C" w:themeColor="text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3642C" w:themeColor="text2"/>
                          <w:sz w:val="32"/>
                          <w:szCs w:val="32"/>
                        </w:rPr>
                        <w:t>Central Limit Theorem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391953"/>
          <w:sz w:val="28"/>
          <w:szCs w:val="28"/>
        </w:rPr>
        <w:drawing>
          <wp:inline distT="0" distB="0" distL="0" distR="0" wp14:anchorId="51466FD9" wp14:editId="7917ED43">
            <wp:extent cx="1280160" cy="1078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A743D" w14:textId="4EEB0FE1" w:rsidR="00CB0DEC" w:rsidRDefault="00CB0DEC" w:rsidP="00CB0DEC">
      <w:pPr>
        <w:rPr>
          <w:b/>
          <w:bCs/>
          <w:color w:val="391953"/>
          <w:sz w:val="28"/>
          <w:szCs w:val="28"/>
        </w:rPr>
      </w:pPr>
      <w:r w:rsidRPr="00CB0DEC">
        <w:rPr>
          <w:b/>
          <w:bCs/>
          <w:color w:val="391953"/>
          <w:sz w:val="28"/>
          <w:szCs w:val="28"/>
        </w:rPr>
        <w:t>I.</w:t>
      </w:r>
      <w:r w:rsidRPr="00CB0DEC">
        <w:rPr>
          <w:b/>
          <w:bCs/>
          <w:color w:val="391953"/>
          <w:sz w:val="28"/>
          <w:szCs w:val="28"/>
        </w:rPr>
        <w:tab/>
        <w:t>Introduction</w:t>
      </w:r>
    </w:p>
    <w:p w14:paraId="6E4B9129" w14:textId="32B58AB6" w:rsidR="00B617CD" w:rsidRDefault="00B617CD" w:rsidP="001024A4">
      <w:pPr>
        <w:ind w:left="720" w:firstLine="360"/>
        <w:rPr>
          <w:sz w:val="24"/>
          <w:szCs w:val="24"/>
        </w:rPr>
      </w:pPr>
      <w:r w:rsidRPr="00B617CD">
        <w:rPr>
          <w:sz w:val="24"/>
          <w:szCs w:val="24"/>
        </w:rPr>
        <w:t xml:space="preserve">Assuming </w:t>
      </w:r>
      <w:r w:rsidRPr="00B617CD">
        <w:rPr>
          <w:rFonts w:ascii="Cambria Math" w:hAnsi="Cambria Math" w:cs="Cambria Math"/>
          <w:sz w:val="24"/>
          <w:szCs w:val="24"/>
        </w:rPr>
        <w:t>𝑋</w:t>
      </w:r>
      <w:r w:rsidRPr="00B617CD">
        <w:rPr>
          <w:sz w:val="24"/>
          <w:szCs w:val="24"/>
        </w:rPr>
        <w:t>1,</w:t>
      </w:r>
      <w:r w:rsidRPr="00B617CD">
        <w:rPr>
          <w:rFonts w:ascii="Cambria Math" w:hAnsi="Cambria Math" w:cs="Cambria Math"/>
          <w:sz w:val="24"/>
          <w:szCs w:val="24"/>
        </w:rPr>
        <w:t xml:space="preserve"> 𝑋</w:t>
      </w:r>
      <w:r w:rsidRPr="00B617CD">
        <w:rPr>
          <w:sz w:val="24"/>
          <w:szCs w:val="24"/>
        </w:rPr>
        <w:t xml:space="preserve">2, …, </w:t>
      </w:r>
      <w:r w:rsidRPr="00B617CD">
        <w:rPr>
          <w:rFonts w:ascii="Cambria Math" w:hAnsi="Cambria Math" w:cs="Cambria Math"/>
          <w:sz w:val="24"/>
          <w:szCs w:val="24"/>
        </w:rPr>
        <w:t>𝑋𝑛</w:t>
      </w:r>
      <w:r w:rsidRPr="00B617CD">
        <w:rPr>
          <w:sz w:val="24"/>
          <w:szCs w:val="24"/>
        </w:rPr>
        <w:t xml:space="preserve"> are independent random variables having the same probability distribution with mean </w:t>
      </w:r>
      <w:r w:rsidRPr="00B617CD">
        <w:rPr>
          <w:rFonts w:ascii="Cambria Math" w:hAnsi="Cambria Math" w:cs="Cambria Math"/>
          <w:sz w:val="24"/>
          <w:szCs w:val="24"/>
        </w:rPr>
        <w:t>𝜇</w:t>
      </w:r>
      <w:r w:rsidRPr="00B617CD">
        <w:rPr>
          <w:sz w:val="24"/>
          <w:szCs w:val="24"/>
        </w:rPr>
        <w:t xml:space="preserve"> and standard deviation </w:t>
      </w:r>
      <w:r w:rsidRPr="00B617CD">
        <w:rPr>
          <w:rFonts w:ascii="Cambria Math" w:hAnsi="Cambria Math" w:cs="Cambria Math"/>
          <w:sz w:val="24"/>
          <w:szCs w:val="24"/>
        </w:rPr>
        <w:t>𝜎</w:t>
      </w:r>
      <w:r w:rsidRPr="00B617CD">
        <w:rPr>
          <w:sz w:val="24"/>
          <w:szCs w:val="24"/>
        </w:rPr>
        <w:t xml:space="preserve">, consider the sum </w:t>
      </w:r>
      <w:r w:rsidRPr="00B617CD">
        <w:rPr>
          <w:rFonts w:ascii="Cambria Math" w:hAnsi="Cambria Math" w:cs="Cambria Math"/>
          <w:sz w:val="24"/>
          <w:szCs w:val="24"/>
        </w:rPr>
        <w:t>𝑆𝑛</w:t>
      </w:r>
      <w:r w:rsidRPr="00B617CD">
        <w:rPr>
          <w:sz w:val="24"/>
          <w:szCs w:val="24"/>
        </w:rPr>
        <w:t xml:space="preserve"> = </w:t>
      </w:r>
      <w:r w:rsidRPr="00B617CD">
        <w:rPr>
          <w:rFonts w:ascii="Cambria Math" w:hAnsi="Cambria Math" w:cs="Cambria Math"/>
          <w:sz w:val="24"/>
          <w:szCs w:val="24"/>
        </w:rPr>
        <w:t>𝑋</w:t>
      </w:r>
      <w:r w:rsidRPr="00B617CD">
        <w:rPr>
          <w:sz w:val="24"/>
          <w:szCs w:val="24"/>
        </w:rPr>
        <w:t xml:space="preserve">1 + </w:t>
      </w:r>
      <w:r w:rsidRPr="00B617CD">
        <w:rPr>
          <w:rFonts w:ascii="Cambria Math" w:hAnsi="Cambria Math" w:cs="Cambria Math"/>
          <w:sz w:val="24"/>
          <w:szCs w:val="24"/>
        </w:rPr>
        <w:t>𝑋</w:t>
      </w:r>
      <w:r w:rsidRPr="00B617CD">
        <w:rPr>
          <w:sz w:val="24"/>
          <w:szCs w:val="24"/>
        </w:rPr>
        <w:t xml:space="preserve">2 + </w:t>
      </w:r>
      <w:r w:rsidRPr="00B617CD">
        <w:rPr>
          <w:rFonts w:ascii="Cambria Math" w:hAnsi="Cambria Math" w:cs="Cambria Math"/>
          <w:sz w:val="24"/>
          <w:szCs w:val="24"/>
        </w:rPr>
        <w:t>⋯</w:t>
      </w:r>
      <w:r w:rsidRPr="00B617CD">
        <w:rPr>
          <w:sz w:val="24"/>
          <w:szCs w:val="24"/>
        </w:rPr>
        <w:t xml:space="preserve"> + </w:t>
      </w:r>
      <w:r w:rsidRPr="00B617CD">
        <w:rPr>
          <w:rFonts w:ascii="Cambria Math" w:hAnsi="Cambria Math" w:cs="Cambria Math"/>
          <w:sz w:val="24"/>
          <w:szCs w:val="24"/>
        </w:rPr>
        <w:t>𝑋𝑛</w:t>
      </w:r>
      <w:r w:rsidRPr="00B617CD">
        <w:rPr>
          <w:sz w:val="24"/>
          <w:szCs w:val="24"/>
        </w:rPr>
        <w:t xml:space="preserve">. </w:t>
      </w:r>
    </w:p>
    <w:bookmarkEnd w:id="0"/>
    <w:p w14:paraId="572A85C4" w14:textId="57C8CB96" w:rsidR="00B617CD" w:rsidRDefault="00B617CD" w:rsidP="001024A4">
      <w:pPr>
        <w:ind w:left="720" w:firstLine="360"/>
        <w:rPr>
          <w:sz w:val="24"/>
          <w:szCs w:val="24"/>
        </w:rPr>
      </w:pPr>
      <w:r w:rsidRPr="00B617CD">
        <w:rPr>
          <w:sz w:val="24"/>
          <w:szCs w:val="24"/>
        </w:rPr>
        <w:t xml:space="preserve">This sum </w:t>
      </w:r>
      <w:r w:rsidRPr="00B617CD">
        <w:rPr>
          <w:rFonts w:ascii="Cambria Math" w:hAnsi="Cambria Math" w:cs="Cambria Math"/>
          <w:sz w:val="24"/>
          <w:szCs w:val="24"/>
        </w:rPr>
        <w:t>𝑆𝑛</w:t>
      </w:r>
      <w:r w:rsidRPr="00B617CD">
        <w:rPr>
          <w:sz w:val="24"/>
          <w:szCs w:val="24"/>
        </w:rPr>
        <w:t xml:space="preserve"> is a random variable with mean </w:t>
      </w:r>
      <w:r w:rsidRPr="00B617CD">
        <w:rPr>
          <w:rFonts w:ascii="Cambria Math" w:hAnsi="Cambria Math" w:cs="Cambria Math"/>
          <w:sz w:val="24"/>
          <w:szCs w:val="24"/>
        </w:rPr>
        <w:t>𝜇𝑆𝑛</w:t>
      </w:r>
      <w:r w:rsidRPr="00B617CD">
        <w:rPr>
          <w:sz w:val="24"/>
          <w:szCs w:val="24"/>
        </w:rPr>
        <w:t xml:space="preserve"> = </w:t>
      </w:r>
      <w:r w:rsidRPr="00B617CD">
        <w:rPr>
          <w:rFonts w:ascii="Cambria Math" w:hAnsi="Cambria Math" w:cs="Cambria Math"/>
          <w:sz w:val="24"/>
          <w:szCs w:val="24"/>
        </w:rPr>
        <w:t>𝑛𝜇</w:t>
      </w:r>
      <w:r w:rsidRPr="00B617CD">
        <w:rPr>
          <w:sz w:val="24"/>
          <w:szCs w:val="24"/>
        </w:rPr>
        <w:t xml:space="preserve"> and standard deviation </w:t>
      </w:r>
      <w:r w:rsidRPr="00B617CD">
        <w:rPr>
          <w:rFonts w:ascii="Cambria Math" w:hAnsi="Cambria Math" w:cs="Cambria Math"/>
          <w:sz w:val="24"/>
          <w:szCs w:val="24"/>
        </w:rPr>
        <w:t>𝜎𝑆𝑛</w:t>
      </w:r>
      <w:r w:rsidRPr="00B617CD">
        <w:rPr>
          <w:sz w:val="24"/>
          <w:szCs w:val="24"/>
        </w:rPr>
        <w:t xml:space="preserve"> = </w:t>
      </w:r>
      <w:r w:rsidRPr="00B617CD">
        <w:rPr>
          <w:rFonts w:ascii="Cambria Math" w:hAnsi="Cambria Math" w:cs="Cambria Math"/>
          <w:sz w:val="24"/>
          <w:szCs w:val="24"/>
        </w:rPr>
        <w:t>𝜎</w:t>
      </w:r>
      <w:r w:rsidRPr="00B617CD">
        <w:rPr>
          <w:sz w:val="24"/>
          <w:szCs w:val="24"/>
        </w:rPr>
        <w:t>√</w:t>
      </w:r>
      <w:r w:rsidRPr="00B617CD">
        <w:rPr>
          <w:rFonts w:ascii="Cambria Math" w:hAnsi="Cambria Math" w:cs="Cambria Math"/>
          <w:sz w:val="24"/>
          <w:szCs w:val="24"/>
        </w:rPr>
        <w:t>𝑛</w:t>
      </w:r>
      <w:r w:rsidRPr="00B617CD">
        <w:rPr>
          <w:sz w:val="24"/>
          <w:szCs w:val="24"/>
        </w:rPr>
        <w:t xml:space="preserve">. </w:t>
      </w:r>
    </w:p>
    <w:p w14:paraId="4C7A44A9" w14:textId="6F543A23" w:rsidR="00B617CD" w:rsidRDefault="00B617CD" w:rsidP="001024A4">
      <w:pPr>
        <w:ind w:left="720" w:firstLine="360"/>
        <w:rPr>
          <w:sz w:val="24"/>
          <w:szCs w:val="24"/>
        </w:rPr>
      </w:pPr>
      <w:r w:rsidRPr="00B617CD">
        <w:rPr>
          <w:sz w:val="24"/>
          <w:szCs w:val="24"/>
        </w:rPr>
        <w:t xml:space="preserve">The Central Limit Theorem states that as the probability distribution of the random variable </w:t>
      </w:r>
      <w:r w:rsidRPr="00B617CD">
        <w:rPr>
          <w:rFonts w:ascii="Cambria Math" w:hAnsi="Cambria Math" w:cs="Cambria Math"/>
          <w:sz w:val="24"/>
          <w:szCs w:val="24"/>
        </w:rPr>
        <w:t>𝑆𝑛</w:t>
      </w:r>
      <w:r w:rsidRPr="00B617CD">
        <w:rPr>
          <w:sz w:val="24"/>
          <w:szCs w:val="24"/>
        </w:rPr>
        <w:t xml:space="preserve"> will approach a normal distribution with mean </w:t>
      </w:r>
      <w:r w:rsidRPr="00B617CD">
        <w:rPr>
          <w:rFonts w:ascii="Cambria Math" w:hAnsi="Cambria Math" w:cs="Cambria Math"/>
          <w:sz w:val="24"/>
          <w:szCs w:val="24"/>
        </w:rPr>
        <w:t>𝜇𝑆𝑛</w:t>
      </w:r>
      <w:r w:rsidRPr="00B617CD">
        <w:rPr>
          <w:sz w:val="24"/>
          <w:szCs w:val="24"/>
        </w:rPr>
        <w:t xml:space="preserve"> and standard deviation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sub>
        </m:sSub>
      </m:oMath>
      <w:r w:rsidRPr="00B617CD">
        <w:rPr>
          <w:sz w:val="24"/>
          <w:szCs w:val="24"/>
        </w:rPr>
        <w:t xml:space="preserve"> , regardless of the original distribution of the random variables </w:t>
      </w:r>
      <w:r w:rsidRPr="00B617CD">
        <w:rPr>
          <w:rFonts w:ascii="Cambria Math" w:hAnsi="Cambria Math" w:cs="Cambria Math"/>
          <w:sz w:val="24"/>
          <w:szCs w:val="24"/>
        </w:rPr>
        <w:t>𝑋</w:t>
      </w:r>
      <w:r w:rsidR="00173C74" w:rsidRPr="00B617CD">
        <w:rPr>
          <w:sz w:val="24"/>
          <w:szCs w:val="24"/>
        </w:rPr>
        <w:t>1,</w:t>
      </w:r>
      <w:r w:rsidR="00173C74" w:rsidRPr="00B617CD">
        <w:rPr>
          <w:rFonts w:ascii="Cambria Math" w:hAnsi="Cambria Math" w:cs="Cambria Math"/>
          <w:sz w:val="24"/>
          <w:szCs w:val="24"/>
        </w:rPr>
        <w:t xml:space="preserve"> 𝑋</w:t>
      </w:r>
      <w:r w:rsidRPr="00B617CD">
        <w:rPr>
          <w:sz w:val="24"/>
          <w:szCs w:val="24"/>
        </w:rPr>
        <w:t xml:space="preserve">2, </w:t>
      </w:r>
      <w:r w:rsidR="00173C74" w:rsidRPr="00B617CD">
        <w:rPr>
          <w:sz w:val="24"/>
          <w:szCs w:val="24"/>
        </w:rPr>
        <w:t>…,</w:t>
      </w:r>
      <w:r w:rsidRPr="00B617CD">
        <w:rPr>
          <w:sz w:val="24"/>
          <w:szCs w:val="24"/>
        </w:rPr>
        <w:t xml:space="preserve"> </w:t>
      </w:r>
      <w:r w:rsidRPr="00B617CD">
        <w:rPr>
          <w:rFonts w:ascii="Cambria Math" w:hAnsi="Cambria Math" w:cs="Cambria Math"/>
          <w:sz w:val="24"/>
          <w:szCs w:val="24"/>
        </w:rPr>
        <w:t>𝑋𝑛</w:t>
      </w:r>
      <w:r w:rsidRPr="00B617CD">
        <w:rPr>
          <w:sz w:val="24"/>
          <w:szCs w:val="24"/>
        </w:rPr>
        <w:t xml:space="preserve">. </w:t>
      </w:r>
    </w:p>
    <w:p w14:paraId="1A94E111" w14:textId="77777777" w:rsidR="00950B49" w:rsidRDefault="00B617CD" w:rsidP="001024A4">
      <w:pPr>
        <w:ind w:left="720" w:firstLine="360"/>
        <w:rPr>
          <w:sz w:val="24"/>
          <w:szCs w:val="24"/>
        </w:rPr>
      </w:pPr>
      <w:r w:rsidRPr="00B617CD">
        <w:rPr>
          <w:sz w:val="24"/>
          <w:szCs w:val="24"/>
        </w:rPr>
        <w:t xml:space="preserve">It is noted that the PDF of the </w:t>
      </w:r>
      <w:r w:rsidRPr="00950B49">
        <w:rPr>
          <w:sz w:val="24"/>
          <w:szCs w:val="24"/>
        </w:rPr>
        <w:t>normally</w:t>
      </w:r>
      <w:r w:rsidRPr="00B617CD">
        <w:rPr>
          <w:sz w:val="24"/>
          <w:szCs w:val="24"/>
        </w:rPr>
        <w:t xml:space="preserve"> distributed random variable </w:t>
      </w:r>
      <w:r w:rsidRPr="00B617CD">
        <w:rPr>
          <w:rFonts w:ascii="Cambria Math" w:hAnsi="Cambria Math" w:cs="Cambria Math"/>
          <w:sz w:val="24"/>
          <w:szCs w:val="24"/>
        </w:rPr>
        <w:t>𝑆𝑛</w:t>
      </w:r>
      <w:r w:rsidRPr="00B617CD">
        <w:rPr>
          <w:sz w:val="24"/>
          <w:szCs w:val="24"/>
        </w:rPr>
        <w:t xml:space="preserve"> is given by</w:t>
      </w:r>
      <w:r w:rsidR="00950B49">
        <w:rPr>
          <w:sz w:val="24"/>
          <w:szCs w:val="24"/>
        </w:rPr>
        <w:t>:</w:t>
      </w:r>
    </w:p>
    <w:p w14:paraId="71D48595" w14:textId="746BCFB7" w:rsidR="002A0D0B" w:rsidRPr="001024A4" w:rsidRDefault="00B617CD" w:rsidP="001024A4">
      <w:pPr>
        <w:ind w:left="720" w:firstLine="60"/>
        <w:jc w:val="center"/>
        <w:rPr>
          <w:b/>
          <w:bCs/>
          <w:sz w:val="28"/>
          <w:szCs w:val="28"/>
        </w:rPr>
      </w:pPr>
      <w:r w:rsidRPr="001024A4">
        <w:rPr>
          <w:b/>
          <w:bCs/>
          <w:sz w:val="8"/>
          <w:szCs w:val="8"/>
        </w:rPr>
        <w:t>:</w:t>
      </w:r>
      <w:bookmarkStart w:id="1" w:name="_Hlk55472717"/>
      <w:r w:rsidRPr="001024A4">
        <w:rPr>
          <w:b/>
          <w:bCs/>
          <w:sz w:val="12"/>
          <w:szCs w:val="1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b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Sn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 w:cs="Cambria Math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π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sub>
                    </m:sSub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  <w:bookmarkEnd w:id="1"/>
    </w:p>
    <w:p w14:paraId="4D123982" w14:textId="77777777" w:rsidR="00771ED3" w:rsidRPr="00155B16" w:rsidRDefault="00771ED3" w:rsidP="00771ED3">
      <w:pPr>
        <w:ind w:left="720" w:firstLine="60"/>
        <w:rPr>
          <w:sz w:val="28"/>
          <w:szCs w:val="28"/>
        </w:rPr>
      </w:pPr>
    </w:p>
    <w:p w14:paraId="15277A56" w14:textId="77777777" w:rsidR="00CB0DEC" w:rsidRPr="00CB0DEC" w:rsidRDefault="00CB0DEC" w:rsidP="00CB0DEC">
      <w:pPr>
        <w:rPr>
          <w:b/>
          <w:bCs/>
          <w:color w:val="391953"/>
          <w:sz w:val="28"/>
          <w:szCs w:val="28"/>
        </w:rPr>
      </w:pPr>
      <w:r w:rsidRPr="00CB0DEC">
        <w:rPr>
          <w:b/>
          <w:bCs/>
          <w:color w:val="391953"/>
          <w:sz w:val="28"/>
          <w:szCs w:val="28"/>
        </w:rPr>
        <w:t>II.</w:t>
      </w:r>
      <w:r w:rsidRPr="00CB0DEC">
        <w:rPr>
          <w:b/>
          <w:bCs/>
          <w:color w:val="391953"/>
          <w:sz w:val="28"/>
          <w:szCs w:val="28"/>
        </w:rPr>
        <w:tab/>
        <w:t>Procedure</w:t>
      </w:r>
    </w:p>
    <w:p w14:paraId="1062B048" w14:textId="33720BDB" w:rsidR="00155B16" w:rsidRPr="001024A4" w:rsidRDefault="00155B16" w:rsidP="001024A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024A4">
        <w:rPr>
          <w:sz w:val="24"/>
          <w:szCs w:val="24"/>
        </w:rPr>
        <w:t>Generate N = 10,000 different values for the width of the book, which is between [1,3]. Assign these values to S.</w:t>
      </w:r>
    </w:p>
    <w:p w14:paraId="268CF53C" w14:textId="40FCDF4F" w:rsidR="00CB0DEC" w:rsidRPr="001024A4" w:rsidRDefault="00155B16" w:rsidP="001024A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024A4">
        <w:rPr>
          <w:sz w:val="24"/>
          <w:szCs w:val="24"/>
        </w:rPr>
        <w:t>Plot the Histogram of S along with the Normal Probability Function of by using:</w:t>
      </w:r>
    </w:p>
    <w:p w14:paraId="0BA54E15" w14:textId="4F4B50BE" w:rsidR="00155B16" w:rsidRPr="00BC14BA" w:rsidRDefault="00BC14BA" w:rsidP="00155B16">
      <w:pPr>
        <w:ind w:left="72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Sn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1765778C" w14:textId="13725DBA" w:rsidR="00BC14BA" w:rsidRPr="001024A4" w:rsidRDefault="00BC14BA" w:rsidP="001024A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024A4">
        <w:rPr>
          <w:sz w:val="24"/>
          <w:szCs w:val="24"/>
        </w:rPr>
        <w:t>Plot them on the same figure to compare the two results.</w:t>
      </w:r>
    </w:p>
    <w:p w14:paraId="10637F18" w14:textId="06F59CFD" w:rsidR="002A0D0B" w:rsidRPr="001024A4" w:rsidRDefault="00BC14BA" w:rsidP="001024A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024A4">
        <w:rPr>
          <w:sz w:val="24"/>
          <w:szCs w:val="24"/>
        </w:rPr>
        <w:lastRenderedPageBreak/>
        <w:t>Repeat these steps with n = [1,5,15].</w:t>
      </w:r>
    </w:p>
    <w:p w14:paraId="4306465F" w14:textId="77777777" w:rsidR="00771ED3" w:rsidRPr="00BC14BA" w:rsidRDefault="00771ED3" w:rsidP="002A0D0B">
      <w:pPr>
        <w:ind w:left="720"/>
        <w:rPr>
          <w:sz w:val="24"/>
          <w:szCs w:val="24"/>
        </w:rPr>
      </w:pPr>
    </w:p>
    <w:p w14:paraId="4B7E3115" w14:textId="77777777" w:rsidR="00CB0DEC" w:rsidRPr="00CB0DEC" w:rsidRDefault="00CB0DEC" w:rsidP="00CB0DEC">
      <w:pPr>
        <w:rPr>
          <w:b/>
          <w:bCs/>
          <w:color w:val="391953"/>
          <w:sz w:val="28"/>
          <w:szCs w:val="28"/>
        </w:rPr>
      </w:pPr>
      <w:r w:rsidRPr="00CB0DEC">
        <w:rPr>
          <w:b/>
          <w:bCs/>
          <w:color w:val="391953"/>
          <w:sz w:val="28"/>
          <w:szCs w:val="28"/>
        </w:rPr>
        <w:t>III.</w:t>
      </w:r>
      <w:r w:rsidRPr="00CB0DEC">
        <w:rPr>
          <w:b/>
          <w:bCs/>
          <w:color w:val="391953"/>
          <w:sz w:val="28"/>
          <w:szCs w:val="28"/>
        </w:rPr>
        <w:tab/>
        <w:t xml:space="preserve">Results and Discussion 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5035"/>
        <w:gridCol w:w="5040"/>
      </w:tblGrid>
      <w:tr w:rsidR="00DF0B34" w14:paraId="3A54E701" w14:textId="77777777" w:rsidTr="003540D2">
        <w:trPr>
          <w:trHeight w:val="377"/>
        </w:trPr>
        <w:tc>
          <w:tcPr>
            <w:tcW w:w="5035" w:type="dxa"/>
          </w:tcPr>
          <w:p w14:paraId="39A98D90" w14:textId="5C70959A" w:rsidR="00DF0B34" w:rsidRPr="00DF0B34" w:rsidRDefault="00DF0B34" w:rsidP="003540D2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Mean Thickness of a Single Book (cm)</w:t>
            </w:r>
          </w:p>
        </w:tc>
        <w:tc>
          <w:tcPr>
            <w:tcW w:w="5040" w:type="dxa"/>
          </w:tcPr>
          <w:p w14:paraId="38A8AF2B" w14:textId="0ECA6E16" w:rsidR="00DF0B34" w:rsidRPr="00DF0B34" w:rsidRDefault="00DF0B34" w:rsidP="003540D2">
            <w:pPr>
              <w:spacing w:after="0"/>
              <w:rPr>
                <w:sz w:val="28"/>
                <w:szCs w:val="28"/>
              </w:rPr>
            </w:pPr>
            <w:r w:rsidRPr="00DF0B34">
              <w:rPr>
                <w:sz w:val="24"/>
                <w:szCs w:val="24"/>
              </w:rPr>
              <w:t>Standard Deviation of Thickness (cm)</w:t>
            </w:r>
          </w:p>
        </w:tc>
      </w:tr>
      <w:tr w:rsidR="00DF0B34" w14:paraId="22DF7B06" w14:textId="77777777" w:rsidTr="003540D2">
        <w:trPr>
          <w:trHeight w:val="440"/>
        </w:trPr>
        <w:tc>
          <w:tcPr>
            <w:tcW w:w="5035" w:type="dxa"/>
          </w:tcPr>
          <w:p w14:paraId="662ED7CB" w14:textId="08ADA269" w:rsidR="00DF0B34" w:rsidRPr="003540D2" w:rsidRDefault="00687918" w:rsidP="003540D2">
            <w:pPr>
              <w:spacing w:after="0"/>
              <w:rPr>
                <w:color w:val="391953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 =</m:t>
                  </m:r>
                </m:sub>
              </m:sSub>
            </m:oMath>
            <w:r w:rsidR="003540D2">
              <w:rPr>
                <w:sz w:val="24"/>
                <w:szCs w:val="24"/>
              </w:rPr>
              <w:t xml:space="preserve"> 2</w:t>
            </w:r>
          </w:p>
        </w:tc>
        <w:tc>
          <w:tcPr>
            <w:tcW w:w="5040" w:type="dxa"/>
          </w:tcPr>
          <w:p w14:paraId="2E197D0F" w14:textId="66A1AD70" w:rsidR="00DF0B34" w:rsidRPr="00DF0B34" w:rsidRDefault="00687918" w:rsidP="003540D2">
            <w:pPr>
              <w:spacing w:after="0"/>
              <w:rPr>
                <w:color w:val="391953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W =</m:t>
                  </m:r>
                </m:sub>
              </m:sSub>
            </m:oMath>
            <w:r w:rsidR="003540D2">
              <w:rPr>
                <w:sz w:val="24"/>
                <w:szCs w:val="24"/>
              </w:rPr>
              <w:t xml:space="preserve"> 0.577</w:t>
            </w:r>
          </w:p>
        </w:tc>
      </w:tr>
    </w:tbl>
    <w:p w14:paraId="432DD90E" w14:textId="1A8283D3" w:rsidR="00CB0DEC" w:rsidRPr="00CB0DEC" w:rsidRDefault="00CB0DEC" w:rsidP="00617CC6">
      <w:pPr>
        <w:spacing w:after="0"/>
        <w:rPr>
          <w:b/>
          <w:bCs/>
          <w:color w:val="391953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3540D2" w14:paraId="1E973CB8" w14:textId="77777777" w:rsidTr="003540D2">
        <w:trPr>
          <w:trHeight w:val="620"/>
        </w:trPr>
        <w:tc>
          <w:tcPr>
            <w:tcW w:w="3356" w:type="dxa"/>
            <w:tcBorders>
              <w:bottom w:val="single" w:sz="4" w:space="0" w:color="auto"/>
            </w:tcBorders>
          </w:tcPr>
          <w:p w14:paraId="7BFFA48B" w14:textId="1186005A" w:rsidR="003540D2" w:rsidRPr="003540D2" w:rsidRDefault="003540D2" w:rsidP="00617CC6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 of Books n</w:t>
            </w:r>
          </w:p>
        </w:tc>
        <w:tc>
          <w:tcPr>
            <w:tcW w:w="3357" w:type="dxa"/>
          </w:tcPr>
          <w:p w14:paraId="2AEFBF93" w14:textId="606C4D10" w:rsidR="003540D2" w:rsidRDefault="003540D2" w:rsidP="00617CC6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Mean Thickness of a Stack</w:t>
            </w:r>
          </w:p>
          <w:p w14:paraId="19585538" w14:textId="454653CD" w:rsidR="003540D2" w:rsidRPr="003540D2" w:rsidRDefault="003540D2" w:rsidP="00617CC6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 n Books (cm)</w:t>
            </w:r>
          </w:p>
        </w:tc>
        <w:tc>
          <w:tcPr>
            <w:tcW w:w="3357" w:type="dxa"/>
          </w:tcPr>
          <w:p w14:paraId="10A074B4" w14:textId="77777777" w:rsidR="003540D2" w:rsidRDefault="003540D2" w:rsidP="00617CC6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Standard Deviation of the</w:t>
            </w:r>
          </w:p>
          <w:p w14:paraId="6CCA0E65" w14:textId="371079D4" w:rsidR="003540D2" w:rsidRPr="003540D2" w:rsidRDefault="003540D2" w:rsidP="00617CC6">
            <w:pPr>
              <w:spacing w:after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Thickness for n Books</w:t>
            </w:r>
          </w:p>
        </w:tc>
      </w:tr>
      <w:tr w:rsidR="003540D2" w14:paraId="51716CE1" w14:textId="77777777" w:rsidTr="00C82CB8">
        <w:trPr>
          <w:trHeight w:val="395"/>
        </w:trPr>
        <w:tc>
          <w:tcPr>
            <w:tcW w:w="3356" w:type="dxa"/>
            <w:tcBorders>
              <w:top w:val="single" w:sz="4" w:space="0" w:color="auto"/>
            </w:tcBorders>
          </w:tcPr>
          <w:p w14:paraId="2B01146B" w14:textId="1F4455C1" w:rsidR="003540D2" w:rsidRPr="003540D2" w:rsidRDefault="003540D2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n =</m:t>
              </m:r>
            </m:oMath>
            <w:r>
              <w:rPr>
                <w:sz w:val="24"/>
                <w:szCs w:val="24"/>
              </w:rPr>
              <w:t xml:space="preserve"> 1</w:t>
            </w:r>
          </w:p>
        </w:tc>
        <w:tc>
          <w:tcPr>
            <w:tcW w:w="3357" w:type="dxa"/>
          </w:tcPr>
          <w:p w14:paraId="637921D7" w14:textId="29A97692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3540D2">
              <w:rPr>
                <w:sz w:val="24"/>
                <w:szCs w:val="24"/>
              </w:rPr>
              <w:t xml:space="preserve"> 2</w:t>
            </w:r>
          </w:p>
        </w:tc>
        <w:tc>
          <w:tcPr>
            <w:tcW w:w="3357" w:type="dxa"/>
          </w:tcPr>
          <w:p w14:paraId="39140E32" w14:textId="2F31FFCE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C82CB8">
              <w:rPr>
                <w:sz w:val="24"/>
                <w:szCs w:val="24"/>
              </w:rPr>
              <w:t xml:space="preserve"> 0.577</w:t>
            </w:r>
          </w:p>
        </w:tc>
      </w:tr>
      <w:tr w:rsidR="003540D2" w14:paraId="3664E5FB" w14:textId="77777777" w:rsidTr="00C82CB8">
        <w:trPr>
          <w:trHeight w:val="350"/>
        </w:trPr>
        <w:tc>
          <w:tcPr>
            <w:tcW w:w="3356" w:type="dxa"/>
          </w:tcPr>
          <w:p w14:paraId="076ACFFB" w14:textId="1B9A8683" w:rsidR="003540D2" w:rsidRPr="003540D2" w:rsidRDefault="003540D2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n=</m:t>
              </m:r>
            </m:oMath>
            <w:r>
              <w:rPr>
                <w:sz w:val="24"/>
                <w:szCs w:val="24"/>
              </w:rPr>
              <w:t xml:space="preserve"> 5</w:t>
            </w:r>
          </w:p>
        </w:tc>
        <w:tc>
          <w:tcPr>
            <w:tcW w:w="3357" w:type="dxa"/>
          </w:tcPr>
          <w:p w14:paraId="27B9744D" w14:textId="7284FD15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3540D2">
              <w:rPr>
                <w:sz w:val="24"/>
                <w:szCs w:val="24"/>
              </w:rPr>
              <w:t xml:space="preserve"> 10</w:t>
            </w:r>
          </w:p>
        </w:tc>
        <w:tc>
          <w:tcPr>
            <w:tcW w:w="3357" w:type="dxa"/>
          </w:tcPr>
          <w:p w14:paraId="10AF7695" w14:textId="22C3C926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C82CB8">
              <w:rPr>
                <w:sz w:val="24"/>
                <w:szCs w:val="24"/>
              </w:rPr>
              <w:t xml:space="preserve"> 1.290</w:t>
            </w:r>
          </w:p>
        </w:tc>
      </w:tr>
      <w:tr w:rsidR="003540D2" w14:paraId="4B195416" w14:textId="77777777" w:rsidTr="00C82CB8">
        <w:trPr>
          <w:trHeight w:val="422"/>
        </w:trPr>
        <w:tc>
          <w:tcPr>
            <w:tcW w:w="3356" w:type="dxa"/>
          </w:tcPr>
          <w:p w14:paraId="57D79C55" w14:textId="4336E079" w:rsidR="003540D2" w:rsidRPr="003540D2" w:rsidRDefault="003540D2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n =</m:t>
              </m:r>
            </m:oMath>
            <w:r>
              <w:rPr>
                <w:sz w:val="24"/>
                <w:szCs w:val="24"/>
              </w:rPr>
              <w:t xml:space="preserve"> 15</w:t>
            </w:r>
          </w:p>
        </w:tc>
        <w:tc>
          <w:tcPr>
            <w:tcW w:w="3357" w:type="dxa"/>
          </w:tcPr>
          <w:p w14:paraId="05955408" w14:textId="43296CB5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3540D2">
              <w:rPr>
                <w:sz w:val="24"/>
                <w:szCs w:val="24"/>
              </w:rPr>
              <w:t xml:space="preserve"> 30</w:t>
            </w:r>
          </w:p>
        </w:tc>
        <w:tc>
          <w:tcPr>
            <w:tcW w:w="3357" w:type="dxa"/>
          </w:tcPr>
          <w:p w14:paraId="4CC560A4" w14:textId="37E005CA" w:rsidR="003540D2" w:rsidRPr="003540D2" w:rsidRDefault="00687918" w:rsidP="00C82CB8">
            <w:pPr>
              <w:spacing w:after="0"/>
              <w:jc w:val="both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b>
              </m:sSub>
            </m:oMath>
            <w:r w:rsidR="003540D2" w:rsidRPr="003540D2">
              <w:rPr>
                <w:sz w:val="24"/>
                <w:szCs w:val="24"/>
              </w:rPr>
              <w:t>=</w:t>
            </w:r>
            <w:r w:rsidR="00C82CB8">
              <w:rPr>
                <w:sz w:val="24"/>
                <w:szCs w:val="24"/>
              </w:rPr>
              <w:t xml:space="preserve"> 2.234</w:t>
            </w:r>
          </w:p>
        </w:tc>
      </w:tr>
    </w:tbl>
    <w:p w14:paraId="50E29E83" w14:textId="1D97076F" w:rsidR="00771ED3" w:rsidRDefault="00771ED3" w:rsidP="00CB0DEC">
      <w:pPr>
        <w:rPr>
          <w:b/>
          <w:bCs/>
          <w:color w:val="391953"/>
          <w:sz w:val="28"/>
          <w:szCs w:val="28"/>
        </w:rPr>
      </w:pPr>
    </w:p>
    <w:p w14:paraId="5B538970" w14:textId="6E9BBF8B" w:rsidR="002A0D0B" w:rsidRPr="001E6A00" w:rsidRDefault="00BE6EE3" w:rsidP="00CB0DE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 =</m:t>
        </m:r>
      </m:oMath>
      <w:r>
        <w:rPr>
          <w:sz w:val="24"/>
          <w:szCs w:val="24"/>
        </w:rPr>
        <w:t xml:space="preserve"> 1 Histogram                               </w:t>
      </w:r>
      <m:oMath>
        <m:r>
          <w:rPr>
            <w:rFonts w:ascii="Cambria Math" w:hAnsi="Cambria Math"/>
            <w:sz w:val="24"/>
            <w:szCs w:val="24"/>
          </w:rPr>
          <m:t xml:space="preserve"> n=</m:t>
        </m:r>
      </m:oMath>
      <w:r>
        <w:rPr>
          <w:sz w:val="24"/>
          <w:szCs w:val="24"/>
        </w:rPr>
        <w:t xml:space="preserve"> 5 Histogram                                </w:t>
      </w:r>
      <m:oMath>
        <m:r>
          <w:rPr>
            <w:rFonts w:ascii="Cambria Math" w:hAnsi="Cambria Math"/>
            <w:sz w:val="24"/>
            <w:szCs w:val="24"/>
          </w:rPr>
          <m:t xml:space="preserve"> n =</m:t>
        </m:r>
      </m:oMath>
      <w:r>
        <w:rPr>
          <w:sz w:val="24"/>
          <w:szCs w:val="24"/>
        </w:rPr>
        <w:t xml:space="preserve"> 15</w:t>
      </w:r>
      <w:r w:rsidRPr="00BE6EE3">
        <w:rPr>
          <w:sz w:val="24"/>
          <w:szCs w:val="24"/>
        </w:rPr>
        <w:t xml:space="preserve"> Histogram</w:t>
      </w:r>
      <w:r w:rsidR="00617CC6" w:rsidRPr="00617CC6">
        <w:rPr>
          <w:noProof/>
        </w:rPr>
        <w:drawing>
          <wp:anchor distT="0" distB="0" distL="114300" distR="114300" simplePos="0" relativeHeight="251665408" behindDoc="0" locked="0" layoutInCell="1" allowOverlap="1" wp14:anchorId="511E72A6" wp14:editId="4165AAF1">
            <wp:simplePos x="0" y="0"/>
            <wp:positionH relativeFrom="page">
              <wp:posOffset>5210175</wp:posOffset>
            </wp:positionH>
            <wp:positionV relativeFrom="paragraph">
              <wp:posOffset>264160</wp:posOffset>
            </wp:positionV>
            <wp:extent cx="2512695" cy="2160270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CC6" w:rsidRPr="00617CC6">
        <w:rPr>
          <w:noProof/>
        </w:rPr>
        <w:drawing>
          <wp:anchor distT="0" distB="0" distL="114300" distR="114300" simplePos="0" relativeHeight="251664384" behindDoc="0" locked="0" layoutInCell="1" allowOverlap="1" wp14:anchorId="0DFB3490" wp14:editId="4EFF5953">
            <wp:simplePos x="0" y="0"/>
            <wp:positionH relativeFrom="column">
              <wp:posOffset>1943100</wp:posOffset>
            </wp:positionH>
            <wp:positionV relativeFrom="paragraph">
              <wp:posOffset>254635</wp:posOffset>
            </wp:positionV>
            <wp:extent cx="2543175" cy="2185670"/>
            <wp:effectExtent l="0" t="0" r="9525" b="508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CC6">
        <w:rPr>
          <w:noProof/>
        </w:rPr>
        <w:drawing>
          <wp:anchor distT="0" distB="0" distL="114300" distR="114300" simplePos="0" relativeHeight="251663360" behindDoc="0" locked="0" layoutInCell="1" allowOverlap="1" wp14:anchorId="6E3BFDDE" wp14:editId="4541FDDC">
            <wp:simplePos x="0" y="0"/>
            <wp:positionH relativeFrom="margin">
              <wp:posOffset>-628650</wp:posOffset>
            </wp:positionH>
            <wp:positionV relativeFrom="paragraph">
              <wp:posOffset>254635</wp:posOffset>
            </wp:positionV>
            <wp:extent cx="2543175" cy="2186305"/>
            <wp:effectExtent l="0" t="0" r="952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09081" w14:textId="77777777" w:rsidR="00771ED3" w:rsidRDefault="00771ED3" w:rsidP="00CB0DEC">
      <w:pPr>
        <w:rPr>
          <w:b/>
          <w:bCs/>
          <w:color w:val="391953"/>
          <w:sz w:val="28"/>
          <w:szCs w:val="28"/>
        </w:rPr>
      </w:pPr>
    </w:p>
    <w:p w14:paraId="287C2CBA" w14:textId="4D4A475D" w:rsidR="00CB0DEC" w:rsidRPr="00CB0DEC" w:rsidRDefault="00CB0DEC" w:rsidP="00CB0DEC">
      <w:pPr>
        <w:rPr>
          <w:b/>
          <w:bCs/>
          <w:color w:val="391953"/>
          <w:sz w:val="28"/>
          <w:szCs w:val="28"/>
        </w:rPr>
      </w:pPr>
      <w:r w:rsidRPr="00CB0DEC">
        <w:rPr>
          <w:b/>
          <w:bCs/>
          <w:color w:val="391953"/>
          <w:sz w:val="28"/>
          <w:szCs w:val="28"/>
        </w:rPr>
        <w:t>IV.</w:t>
      </w:r>
      <w:r w:rsidRPr="00CB0DEC">
        <w:rPr>
          <w:b/>
          <w:bCs/>
          <w:color w:val="391953"/>
          <w:sz w:val="28"/>
          <w:szCs w:val="28"/>
        </w:rPr>
        <w:tab/>
        <w:t xml:space="preserve">Conclusion </w:t>
      </w:r>
    </w:p>
    <w:p w14:paraId="69E259A7" w14:textId="16E2584B" w:rsidR="00B245AC" w:rsidRDefault="001E6A00" w:rsidP="001024A4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This problem helped us better understand the Central Limit Theorem. </w:t>
      </w:r>
      <w:bookmarkStart w:id="2" w:name="_Hlk57716575"/>
      <w:r>
        <w:rPr>
          <w:sz w:val="24"/>
          <w:szCs w:val="24"/>
        </w:rPr>
        <w:t xml:space="preserve">The results show that the individual distributions of an RV do not look anything like Gaussian, but when enough of the identical RV are together, the result then represents a Gaussian with a mean equal to the sum of the individual of the RV, and a standard deviation equal to the square root of the sum times the individual RV standard deviation. </w:t>
      </w:r>
    </w:p>
    <w:bookmarkEnd w:id="2"/>
    <w:p w14:paraId="56E44C21" w14:textId="6FFB1088" w:rsidR="00B245AC" w:rsidRDefault="007E2FBF" w:rsidP="001024A4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lastRenderedPageBreak/>
        <w:t>The code the Professor provided for this question is simple to follow an</w:t>
      </w:r>
      <w:r w:rsidR="00E877E5">
        <w:rPr>
          <w:sz w:val="24"/>
          <w:szCs w:val="24"/>
        </w:rPr>
        <w:t>d</w:t>
      </w:r>
      <w:r>
        <w:rPr>
          <w:sz w:val="24"/>
          <w:szCs w:val="24"/>
        </w:rPr>
        <w:t xml:space="preserve"> understand, we had no troubles reading and understanding the code. </w:t>
      </w:r>
    </w:p>
    <w:p w14:paraId="3C44C857" w14:textId="77777777" w:rsidR="000F5C98" w:rsidRPr="000F5C98" w:rsidRDefault="000F5C98" w:rsidP="000F5C98">
      <w:pPr>
        <w:ind w:left="720"/>
        <w:rPr>
          <w:sz w:val="24"/>
          <w:szCs w:val="24"/>
        </w:rPr>
      </w:pPr>
    </w:p>
    <w:p w14:paraId="25964862" w14:textId="77777777" w:rsidR="00CB0DEC" w:rsidRPr="00CB0DEC" w:rsidRDefault="00CB0DEC" w:rsidP="00CB0DEC">
      <w:pPr>
        <w:rPr>
          <w:b/>
          <w:bCs/>
          <w:color w:val="391953"/>
          <w:sz w:val="28"/>
          <w:szCs w:val="28"/>
        </w:rPr>
      </w:pPr>
      <w:r w:rsidRPr="00CB0DEC">
        <w:rPr>
          <w:b/>
          <w:bCs/>
          <w:color w:val="391953"/>
          <w:sz w:val="28"/>
          <w:szCs w:val="28"/>
        </w:rPr>
        <w:t>V.</w:t>
      </w:r>
      <w:r w:rsidRPr="00CB0DEC">
        <w:rPr>
          <w:b/>
          <w:bCs/>
          <w:color w:val="391953"/>
          <w:sz w:val="28"/>
          <w:szCs w:val="28"/>
        </w:rPr>
        <w:tab/>
        <w:t>Appendix</w:t>
      </w:r>
    </w:p>
    <w:bookmarkStart w:id="3" w:name="_MON_1666085168"/>
    <w:bookmarkEnd w:id="3"/>
    <w:p w14:paraId="2FCFB402" w14:textId="68F7454B" w:rsidR="005A3031" w:rsidRDefault="000F5C98" w:rsidP="000F5C98">
      <w:pPr>
        <w:jc w:val="center"/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object w:dxaOrig="9360" w:dyaOrig="10024" w14:anchorId="1B4FC7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6pt;height:400.2pt" o:ole="">
            <v:imagedata r:id="rId14" o:title="" cropbottom="3244f"/>
          </v:shape>
          <o:OLEObject Type="Embed" ProgID="Word.OpenDocumentText.12" ShapeID="_x0000_i1025" DrawAspect="Content" ObjectID="_1668329714" r:id="rId15"/>
        </w:object>
      </w:r>
    </w:p>
    <w:p w14:paraId="0CAFEBF4" w14:textId="77777777" w:rsidR="00525731" w:rsidRPr="00CB0DEC" w:rsidRDefault="005A3031" w:rsidP="00525731">
      <w:pPr>
        <w:spacing w:line="480" w:lineRule="auto"/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br w:type="page"/>
      </w:r>
      <w:r w:rsidR="00525731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AFD248" wp14:editId="6C128852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3295650" cy="166687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79C624" w14:textId="77777777" w:rsidR="00012F74" w:rsidRPr="00475166" w:rsidRDefault="00012F74" w:rsidP="0052573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14:paraId="2AB3007C" w14:textId="1E04B18B" w:rsidR="00012F74" w:rsidRDefault="00012F74" w:rsidP="0052573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 w:rsidRPr="00475166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302671BC" w14:textId="77777777" w:rsidR="00012F74" w:rsidRDefault="00012F74" w:rsidP="0052573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14:paraId="4DE60739" w14:textId="2DA3D96C" w:rsidR="00012F74" w:rsidRPr="00AB35AD" w:rsidRDefault="00012F74" w:rsidP="00525731">
                            <w:pPr>
                              <w:spacing w:after="0"/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3642C" w:themeColor="text2"/>
                                <w:sz w:val="32"/>
                                <w:szCs w:val="32"/>
                              </w:rPr>
                              <w:t>Distribution of the Sum of Exponential Random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D248" id="Text Box 33" o:spid="_x0000_s1031" type="#_x0000_t202" style="position:absolute;margin-left:0;margin-top:20.25pt;width:259.5pt;height:131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" filled="f" stroked="f" strokeweight=".5pt">
                <v:textbox>
                  <w:txbxContent>
                    <w:p w14:paraId="1079C624" w14:textId="77777777" w:rsidR="00012F74" w:rsidRPr="00475166" w:rsidRDefault="00012F74" w:rsidP="0052573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47516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Question</w:t>
                      </w:r>
                    </w:p>
                    <w:p w14:paraId="2AB3007C" w14:textId="1E04B18B" w:rsidR="00012F74" w:rsidRDefault="00012F74" w:rsidP="0052573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    </w:t>
                      </w:r>
                      <w:r w:rsidRPr="00475166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  <w:p w14:paraId="302671BC" w14:textId="77777777" w:rsidR="00012F74" w:rsidRDefault="00012F74" w:rsidP="0052573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14:paraId="4DE60739" w14:textId="2DA3D96C" w:rsidR="00012F74" w:rsidRPr="00AB35AD" w:rsidRDefault="00012F74" w:rsidP="00525731">
                      <w:pPr>
                        <w:spacing w:after="0"/>
                        <w:rPr>
                          <w:b/>
                          <w:bCs/>
                          <w:color w:val="F3642C" w:themeColor="text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3642C" w:themeColor="text2"/>
                          <w:sz w:val="32"/>
                          <w:szCs w:val="32"/>
                        </w:rPr>
                        <w:t>Distribution of the Sum of Exponential Random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5731">
        <w:rPr>
          <w:b/>
          <w:bCs/>
          <w:noProof/>
          <w:color w:val="391953"/>
          <w:sz w:val="28"/>
          <w:szCs w:val="28"/>
        </w:rPr>
        <w:drawing>
          <wp:inline distT="0" distB="0" distL="0" distR="0" wp14:anchorId="4B7E0560" wp14:editId="3CA10579">
            <wp:extent cx="1280160" cy="10788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C1042" w14:textId="77777777" w:rsidR="00E90805" w:rsidRDefault="00E90805" w:rsidP="00525731">
      <w:pPr>
        <w:rPr>
          <w:b/>
          <w:bCs/>
          <w:color w:val="391953"/>
          <w:sz w:val="28"/>
          <w:szCs w:val="28"/>
        </w:rPr>
      </w:pPr>
    </w:p>
    <w:p w14:paraId="53FBA5BD" w14:textId="4CE6A174" w:rsidR="00525731" w:rsidRDefault="00525731" w:rsidP="001E4F66">
      <w:pPr>
        <w:pStyle w:val="ListParagraph"/>
        <w:numPr>
          <w:ilvl w:val="0"/>
          <w:numId w:val="12"/>
        </w:numPr>
        <w:rPr>
          <w:b/>
          <w:bCs/>
          <w:color w:val="391953"/>
          <w:sz w:val="28"/>
          <w:szCs w:val="28"/>
        </w:rPr>
      </w:pPr>
      <w:r w:rsidRPr="001E4F66">
        <w:rPr>
          <w:b/>
          <w:bCs/>
          <w:color w:val="391953"/>
          <w:sz w:val="28"/>
          <w:szCs w:val="28"/>
        </w:rPr>
        <w:t>Introduction</w:t>
      </w:r>
    </w:p>
    <w:p w14:paraId="46CCCA96" w14:textId="34E3CC8F" w:rsidR="001E4F66" w:rsidRDefault="00EB6E7B" w:rsidP="00EB6E7B">
      <w:pPr>
        <w:pStyle w:val="ListParagraph"/>
        <w:ind w:left="1440" w:firstLine="360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This problem involves a battery-operated critical medical monitor. The lifetime (T) of the battery is a random variable with an exponentially distributed lifetime. A battery lasts an average of </w:t>
      </w:r>
      <m:oMath>
        <m:r>
          <w:rPr>
            <w:rFonts w:ascii="Cambria Math" w:hAnsi="Cambria Math"/>
            <w:sz w:val="24"/>
            <w:szCs w:val="24"/>
          </w:rPr>
          <m:t>β=45 days</m:t>
        </m:r>
      </m:oMath>
      <w:r>
        <w:rPr>
          <w:rFonts w:eastAsiaTheme="minorEastAsia"/>
          <w:sz w:val="24"/>
          <w:szCs w:val="24"/>
        </w:rPr>
        <w:t xml:space="preserve">. The mean and variance of the random variable T are: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=β and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=β</m:t>
        </m:r>
      </m:oMath>
      <w:r>
        <w:rPr>
          <w:rFonts w:eastAsiaTheme="minorEastAsia"/>
          <w:sz w:val="24"/>
          <w:szCs w:val="24"/>
        </w:rPr>
        <w:t>.</w:t>
      </w:r>
    </w:p>
    <w:p w14:paraId="222B5FAB" w14:textId="4B7B5169" w:rsidR="00EB6E7B" w:rsidRPr="00EB6E7B" w:rsidRDefault="00EB6E7B" w:rsidP="00EB6E7B">
      <w:pPr>
        <w:pStyle w:val="ListParagraph"/>
        <w:ind w:left="1440" w:firstLine="360"/>
        <w:rPr>
          <w:sz w:val="24"/>
          <w:szCs w:val="24"/>
        </w:rPr>
      </w:pPr>
      <w:r>
        <w:rPr>
          <w:sz w:val="24"/>
          <w:szCs w:val="24"/>
        </w:rPr>
        <w:t xml:space="preserve">When a battery fails it is replaced immediately by a new one. Batteries are purchased in a carton of 24. The objective is to simulate the RV representing the lifetime of a carton of 24 </w:t>
      </w:r>
      <w:proofErr w:type="gramStart"/>
      <w:r>
        <w:rPr>
          <w:sz w:val="24"/>
          <w:szCs w:val="24"/>
        </w:rPr>
        <w:t>batteries, and</w:t>
      </w:r>
      <w:proofErr w:type="gramEnd"/>
      <w:r>
        <w:rPr>
          <w:sz w:val="24"/>
          <w:szCs w:val="24"/>
        </w:rPr>
        <w:t xml:space="preserve"> create a histogram.</w:t>
      </w:r>
    </w:p>
    <w:p w14:paraId="4632831B" w14:textId="77777777" w:rsidR="001E4F66" w:rsidRPr="001E4F66" w:rsidRDefault="001E4F66" w:rsidP="001E4F66">
      <w:pPr>
        <w:pStyle w:val="ListParagraph"/>
        <w:ind w:left="1440" w:firstLine="0"/>
        <w:rPr>
          <w:b/>
          <w:bCs/>
          <w:color w:val="391953"/>
          <w:sz w:val="28"/>
          <w:szCs w:val="28"/>
        </w:rPr>
      </w:pPr>
    </w:p>
    <w:p w14:paraId="6F7EFA08" w14:textId="5257E331" w:rsidR="00EB6E7B" w:rsidRDefault="001E4F66" w:rsidP="00EB6E7B">
      <w:pPr>
        <w:pStyle w:val="ListParagraph"/>
        <w:numPr>
          <w:ilvl w:val="0"/>
          <w:numId w:val="12"/>
        </w:numPr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t>Procedure</w:t>
      </w:r>
    </w:p>
    <w:p w14:paraId="10B3A8F1" w14:textId="05B38C1C" w:rsidR="00EB6E7B" w:rsidRDefault="00EB6E7B" w:rsidP="00EB6E7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For part a, </w:t>
      </w: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 xml:space="preserve"> and c:</w:t>
      </w:r>
    </w:p>
    <w:p w14:paraId="5412B44F" w14:textId="2DDBD0CD" w:rsidR="00EB6E7B" w:rsidRPr="009C1D7A" w:rsidRDefault="009C1D7A" w:rsidP="00EB6E7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Generate N = 10,000 cartons randomly. Each carton is a vector of 24 elements. Each one of the 24 elements in the vector is an exponentially distributed random variable (T), with mean lifetime equal to </w:t>
      </w:r>
      <m:oMath>
        <m:r>
          <w:rPr>
            <w:rFonts w:ascii="Cambria Math" w:hAnsi="Cambria Math"/>
            <w:sz w:val="24"/>
            <w:szCs w:val="24"/>
          </w:rPr>
          <m:t>β</m:t>
        </m:r>
      </m:oMath>
      <w:r>
        <w:rPr>
          <w:rFonts w:eastAsiaTheme="minorEastAsia"/>
          <w:sz w:val="24"/>
          <w:szCs w:val="24"/>
        </w:rPr>
        <w:t xml:space="preserve">. Generate 24 elements randomly by using the Python function </w:t>
      </w:r>
      <w:proofErr w:type="spellStart"/>
      <w:proofErr w:type="gramStart"/>
      <w:r w:rsidRPr="009C1D7A">
        <w:rPr>
          <w:rFonts w:eastAsiaTheme="minorEastAsia"/>
          <w:b/>
          <w:bCs/>
          <w:i/>
          <w:iCs/>
          <w:sz w:val="24"/>
          <w:szCs w:val="24"/>
        </w:rPr>
        <w:t>numpy.random</w:t>
      </w:r>
      <w:proofErr w:type="gramEnd"/>
      <w:r w:rsidRPr="009C1D7A">
        <w:rPr>
          <w:rFonts w:eastAsiaTheme="minorEastAsia"/>
          <w:b/>
          <w:bCs/>
          <w:i/>
          <w:iCs/>
          <w:sz w:val="24"/>
          <w:szCs w:val="24"/>
        </w:rPr>
        <w:t>.exponential</w:t>
      </w:r>
      <w:proofErr w:type="spellEnd"/>
      <w:r w:rsidRPr="009C1D7A">
        <w:rPr>
          <w:rFonts w:eastAsiaTheme="minorEastAsia"/>
          <w:b/>
          <w:bCs/>
          <w:i/>
          <w:iCs/>
          <w:sz w:val="24"/>
          <w:szCs w:val="24"/>
        </w:rPr>
        <w:t>(beta, n)</w:t>
      </w:r>
      <w:r>
        <w:rPr>
          <w:rFonts w:eastAsiaTheme="minorEastAsia"/>
          <w:sz w:val="24"/>
          <w:szCs w:val="24"/>
        </w:rPr>
        <w:t xml:space="preserve"> with n = 24.</w:t>
      </w:r>
    </w:p>
    <w:p w14:paraId="64E60610" w14:textId="72152DA2" w:rsidR="009C1D7A" w:rsidRPr="00BA5F60" w:rsidRDefault="009C1D7A" w:rsidP="00EB6E7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Then, calculate the lifetime (C) of each carton by getting the sum of 24 elements of each vector</w:t>
      </w:r>
      <w:r w:rsidR="00BA5F60">
        <w:rPr>
          <w:rFonts w:eastAsiaTheme="minorEastAsia"/>
          <w:sz w:val="24"/>
          <w:szCs w:val="24"/>
        </w:rPr>
        <w:t>, and store this value in a list called X.</w:t>
      </w:r>
    </w:p>
    <w:p w14:paraId="5910094F" w14:textId="5E1F791E" w:rsidR="00BA5F60" w:rsidRPr="00BA5F60" w:rsidRDefault="00BA5F60" w:rsidP="00BA5F6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For part d: </w:t>
      </w:r>
      <w:r w:rsidR="00501D8E">
        <w:rPr>
          <w:sz w:val="24"/>
          <w:szCs w:val="24"/>
        </w:rPr>
        <w:t xml:space="preserve">According to the Central Limit Theorem the PDF for one carton of 24 batteries can be approximated by a normal distribution. </w:t>
      </w:r>
      <w:r w:rsidRPr="00BA5F60">
        <w:rPr>
          <w:sz w:val="24"/>
          <w:szCs w:val="24"/>
        </w:rPr>
        <w:t xml:space="preserve">Plot the histogram of X, and then plot the PDF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=24β and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>=β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24</m:t>
            </m:r>
          </m:e>
        </m:rad>
      </m:oMath>
      <w:r w:rsidRPr="00BA5F60">
        <w:rPr>
          <w:rFonts w:eastAsiaTheme="minorEastAsia"/>
          <w:sz w:val="24"/>
          <w:szCs w:val="24"/>
        </w:rPr>
        <w:t xml:space="preserve"> using the normal PDF function</w:t>
      </w:r>
      <w:r w:rsidR="00501D8E">
        <w:rPr>
          <w:rFonts w:eastAsiaTheme="minorEastAsia"/>
          <w:sz w:val="24"/>
          <w:szCs w:val="24"/>
        </w:rPr>
        <w:t xml:space="preserve"> on the same figure to compare the results.</w:t>
      </w:r>
    </w:p>
    <w:p w14:paraId="2E6F2C0E" w14:textId="6D51E02D" w:rsidR="00BA5F60" w:rsidRPr="00BA5F60" w:rsidRDefault="00BA5F60" w:rsidP="00BA5F6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part e: The CDF is plotted by using the cumulative sum of the PDF and multiplying it with </w:t>
      </w:r>
      <w:proofErr w:type="spellStart"/>
      <w:r>
        <w:rPr>
          <w:rFonts w:eastAsiaTheme="minorEastAsia"/>
          <w:sz w:val="24"/>
          <w:szCs w:val="24"/>
        </w:rPr>
        <w:t>barwidth</w:t>
      </w:r>
      <w:proofErr w:type="spellEnd"/>
      <w:r>
        <w:rPr>
          <w:rFonts w:eastAsiaTheme="minorEastAsia"/>
          <w:sz w:val="24"/>
          <w:szCs w:val="24"/>
        </w:rPr>
        <w:t>, which produces F(</w:t>
      </w:r>
      <w:r w:rsidR="00501D8E">
        <w:rPr>
          <w:rFonts w:eastAsiaTheme="minorEastAsia"/>
          <w:sz w:val="24"/>
          <w:szCs w:val="24"/>
        </w:rPr>
        <w:t>c</w:t>
      </w:r>
      <w:r>
        <w:rPr>
          <w:rFonts w:eastAsiaTheme="minorEastAsia"/>
          <w:sz w:val="24"/>
          <w:szCs w:val="24"/>
        </w:rPr>
        <w:t>)</w:t>
      </w:r>
      <w:r w:rsidR="00501D8E">
        <w:rPr>
          <w:rFonts w:eastAsiaTheme="minorEastAsia"/>
          <w:sz w:val="24"/>
          <w:szCs w:val="24"/>
        </w:rPr>
        <w:t>.</w:t>
      </w:r>
    </w:p>
    <w:p w14:paraId="360B4D41" w14:textId="77777777" w:rsidR="001E4F66" w:rsidRDefault="001E4F66" w:rsidP="001E4F66">
      <w:pPr>
        <w:pStyle w:val="ListParagraph"/>
        <w:ind w:left="1440" w:firstLine="0"/>
        <w:rPr>
          <w:b/>
          <w:bCs/>
          <w:color w:val="391953"/>
          <w:sz w:val="28"/>
          <w:szCs w:val="28"/>
        </w:rPr>
      </w:pPr>
    </w:p>
    <w:p w14:paraId="7B64C423" w14:textId="4AB7631B" w:rsidR="001E4F66" w:rsidRDefault="001E4F66" w:rsidP="001E4F66">
      <w:pPr>
        <w:pStyle w:val="ListParagraph"/>
        <w:numPr>
          <w:ilvl w:val="0"/>
          <w:numId w:val="12"/>
        </w:numPr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t xml:space="preserve">Results and Discussion </w:t>
      </w:r>
    </w:p>
    <w:p w14:paraId="7861DEF8" w14:textId="0F4C2948" w:rsidR="001E4F66" w:rsidRDefault="00501D8E" w:rsidP="00501D8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01D8E">
        <w:rPr>
          <w:sz w:val="24"/>
          <w:szCs w:val="24"/>
        </w:rPr>
        <w:t>Results:</w:t>
      </w:r>
    </w:p>
    <w:p w14:paraId="77D857FE" w14:textId="2CD40B51" w:rsidR="00501D8E" w:rsidRDefault="007550E3" w:rsidP="00501D8E">
      <w:pPr>
        <w:rPr>
          <w:sz w:val="24"/>
          <w:szCs w:val="24"/>
        </w:rPr>
      </w:pPr>
      <w:r w:rsidRPr="007550E3">
        <w:rPr>
          <w:noProof/>
          <w:sz w:val="24"/>
          <w:szCs w:val="24"/>
        </w:rPr>
        <w:drawing>
          <wp:inline distT="0" distB="0" distL="0" distR="0" wp14:anchorId="5DC2EC3B" wp14:editId="200F9540">
            <wp:extent cx="6400800" cy="3196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4690" w14:textId="2504022C" w:rsidR="00501D8E" w:rsidRDefault="007550E3" w:rsidP="00501D8E">
      <w:pPr>
        <w:rPr>
          <w:sz w:val="24"/>
          <w:szCs w:val="24"/>
        </w:rPr>
      </w:pPr>
      <w:r w:rsidRPr="007550E3">
        <w:rPr>
          <w:noProof/>
          <w:sz w:val="24"/>
          <w:szCs w:val="24"/>
        </w:rPr>
        <w:drawing>
          <wp:inline distT="0" distB="0" distL="0" distR="0" wp14:anchorId="25D42562" wp14:editId="5205A160">
            <wp:extent cx="6400800" cy="33820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E3C9" w14:textId="4475A35D" w:rsidR="007550E3" w:rsidRDefault="007550E3" w:rsidP="00501D8E">
      <w:pPr>
        <w:rPr>
          <w:sz w:val="24"/>
          <w:szCs w:val="24"/>
        </w:rPr>
      </w:pPr>
    </w:p>
    <w:p w14:paraId="0132A763" w14:textId="18F9A3D6" w:rsidR="00501D8E" w:rsidRDefault="007550E3" w:rsidP="00501D8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To answer the two questions, we got</w:t>
      </w:r>
      <w:r w:rsidR="00B94B11">
        <w:rPr>
          <w:sz w:val="24"/>
          <w:szCs w:val="24"/>
        </w:rPr>
        <w:t>:</w:t>
      </w:r>
    </w:p>
    <w:p w14:paraId="4B7D21C8" w14:textId="70090C4F" w:rsidR="007550E3" w:rsidRDefault="007550E3" w:rsidP="007550E3">
      <w:pPr>
        <w:rPr>
          <w:sz w:val="24"/>
          <w:szCs w:val="24"/>
        </w:rPr>
      </w:pPr>
      <w:r w:rsidRPr="007550E3">
        <w:rPr>
          <w:noProof/>
          <w:sz w:val="24"/>
          <w:szCs w:val="24"/>
        </w:rPr>
        <w:drawing>
          <wp:inline distT="0" distB="0" distL="0" distR="0" wp14:anchorId="3BD5F782" wp14:editId="2712B065">
            <wp:extent cx="6400800" cy="3430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37A0" w14:textId="4AE8D61B" w:rsidR="00B94B11" w:rsidRPr="00CC5DB8" w:rsidRDefault="00B94B11" w:rsidP="00CC5DB8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CC5DB8">
        <w:rPr>
          <w:sz w:val="24"/>
          <w:szCs w:val="24"/>
        </w:rPr>
        <w:t>The probability that the carton will last longer than three years is:</w:t>
      </w:r>
    </w:p>
    <w:p w14:paraId="5C7DC143" w14:textId="191FE6BC" w:rsidR="00B94B11" w:rsidRPr="0003779E" w:rsidRDefault="0003779E" w:rsidP="00CC5DB8">
      <w:pPr>
        <w:ind w:left="1530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S&gt;3×365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=1-P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S≤1095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=1-F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1095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=1-0.585=0.415</m:t>
          </m:r>
        </m:oMath>
      </m:oMathPara>
    </w:p>
    <w:p w14:paraId="28BD61B0" w14:textId="10963A7B" w:rsidR="00B94B11" w:rsidRDefault="00B94B11" w:rsidP="007550E3">
      <w:pPr>
        <w:rPr>
          <w:sz w:val="24"/>
          <w:szCs w:val="24"/>
        </w:rPr>
      </w:pPr>
      <w:r w:rsidRPr="00B94B11">
        <w:rPr>
          <w:noProof/>
          <w:sz w:val="24"/>
          <w:szCs w:val="24"/>
        </w:rPr>
        <w:drawing>
          <wp:inline distT="0" distB="0" distL="0" distR="0" wp14:anchorId="34FE98EB" wp14:editId="794614BB">
            <wp:extent cx="6400800" cy="34391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2D90" w14:textId="7CDF690A" w:rsidR="00B94B11" w:rsidRDefault="00B94B11" w:rsidP="007550E3">
      <w:pPr>
        <w:rPr>
          <w:sz w:val="24"/>
          <w:szCs w:val="24"/>
        </w:rPr>
      </w:pPr>
      <w:r w:rsidRPr="00B94B11">
        <w:rPr>
          <w:noProof/>
          <w:sz w:val="24"/>
          <w:szCs w:val="24"/>
        </w:rPr>
        <w:lastRenderedPageBreak/>
        <w:drawing>
          <wp:inline distT="0" distB="0" distL="0" distR="0" wp14:anchorId="21F254E8" wp14:editId="3F2162F1">
            <wp:extent cx="6400800" cy="34239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9DDE" w14:textId="67B162DD" w:rsidR="00FA2CAF" w:rsidRPr="00CC5DB8" w:rsidRDefault="00FA2CAF" w:rsidP="00CC5DB8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CC5DB8">
        <w:rPr>
          <w:sz w:val="24"/>
          <w:szCs w:val="24"/>
        </w:rPr>
        <w:t>The probability that the carton will last between 2.0 and 2.5 years (</w:t>
      </w:r>
      <w:proofErr w:type="spellStart"/>
      <w:r w:rsidRPr="00CC5DB8">
        <w:rPr>
          <w:sz w:val="24"/>
          <w:szCs w:val="24"/>
        </w:rPr>
        <w:t>i.e</w:t>
      </w:r>
      <w:proofErr w:type="spellEnd"/>
      <w:r w:rsidRPr="00CC5DB8">
        <w:rPr>
          <w:sz w:val="24"/>
          <w:szCs w:val="24"/>
        </w:rPr>
        <w:t xml:space="preserve"> between 730 and 912 days) is:</w:t>
      </w:r>
    </w:p>
    <w:p w14:paraId="27D12A98" w14:textId="20690B40" w:rsidR="00FA2CAF" w:rsidRPr="0003779E" w:rsidRDefault="0003779E" w:rsidP="00CC5DB8">
      <w:pPr>
        <w:ind w:left="1440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730&lt;S&lt;912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912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-F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730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=0.266-0.058=0.208</m:t>
          </m:r>
        </m:oMath>
      </m:oMathPara>
    </w:p>
    <w:p w14:paraId="329EB8A6" w14:textId="77777777" w:rsidR="001E4F66" w:rsidRDefault="001E4F66" w:rsidP="001E4F66">
      <w:pPr>
        <w:pStyle w:val="ListParagraph"/>
        <w:ind w:left="1440" w:firstLine="0"/>
        <w:rPr>
          <w:b/>
          <w:bCs/>
          <w:color w:val="391953"/>
          <w:sz w:val="28"/>
          <w:szCs w:val="28"/>
        </w:rPr>
      </w:pPr>
    </w:p>
    <w:p w14:paraId="45340391" w14:textId="5DB3B9F7" w:rsidR="001E4F66" w:rsidRDefault="001E4F66" w:rsidP="001E4F66">
      <w:pPr>
        <w:pStyle w:val="ListParagraph"/>
        <w:numPr>
          <w:ilvl w:val="0"/>
          <w:numId w:val="12"/>
        </w:numPr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t>Conclusion</w:t>
      </w:r>
    </w:p>
    <w:p w14:paraId="00841B9D" w14:textId="15B5047D" w:rsidR="00C81C8A" w:rsidRDefault="00D101B8" w:rsidP="00C81C8A">
      <w:pPr>
        <w:pStyle w:val="ListParagraph"/>
        <w:ind w:left="720" w:firstLine="360"/>
        <w:rPr>
          <w:sz w:val="24"/>
          <w:szCs w:val="24"/>
        </w:rPr>
      </w:pPr>
      <w:r>
        <w:rPr>
          <w:sz w:val="24"/>
          <w:szCs w:val="24"/>
        </w:rPr>
        <w:t>To simulate the RV representing the lifetime of a carton of 24 batteries, we followed the steps that the Professor provided. These steps are clear and easy to follow.</w:t>
      </w:r>
      <w:r w:rsidR="00C81C8A">
        <w:rPr>
          <w:sz w:val="24"/>
          <w:szCs w:val="24"/>
        </w:rPr>
        <w:t xml:space="preserve"> We also used the code of part 2 for this problem, just changed a little bit to make the code meet all requirements, and used </w:t>
      </w:r>
      <w:proofErr w:type="spellStart"/>
      <w:proofErr w:type="gramStart"/>
      <w:r w:rsidR="00C81C8A">
        <w:rPr>
          <w:sz w:val="24"/>
          <w:szCs w:val="24"/>
        </w:rPr>
        <w:t>numpy.random</w:t>
      </w:r>
      <w:proofErr w:type="gramEnd"/>
      <w:r w:rsidR="00C81C8A">
        <w:rPr>
          <w:sz w:val="24"/>
          <w:szCs w:val="24"/>
        </w:rPr>
        <w:t>.exponential</w:t>
      </w:r>
      <w:proofErr w:type="spellEnd"/>
      <w:r w:rsidR="00C81C8A">
        <w:rPr>
          <w:sz w:val="24"/>
          <w:szCs w:val="24"/>
        </w:rPr>
        <w:t>(beta, n) function in Python to generate the exponentially distributed random variable T.</w:t>
      </w:r>
    </w:p>
    <w:p w14:paraId="5C79F04C" w14:textId="5B2FFA57" w:rsidR="00C81C8A" w:rsidRPr="00C81C8A" w:rsidRDefault="00C81C8A" w:rsidP="00C81C8A">
      <w:pPr>
        <w:pStyle w:val="ListParagraph"/>
        <w:ind w:left="720" w:firstLine="360"/>
        <w:rPr>
          <w:sz w:val="24"/>
          <w:szCs w:val="24"/>
        </w:rPr>
      </w:pPr>
      <w:r w:rsidRPr="00C81C8A">
        <w:rPr>
          <w:sz w:val="24"/>
          <w:szCs w:val="24"/>
        </w:rPr>
        <w:t xml:space="preserve">The results show that the </w:t>
      </w:r>
      <w:r>
        <w:rPr>
          <w:sz w:val="24"/>
          <w:szCs w:val="24"/>
        </w:rPr>
        <w:t xml:space="preserve">PDF for one carton of 24 batteries is approximated by a normal distribution with mean </w:t>
      </w:r>
      <m:oMath>
        <m:r>
          <w:rPr>
            <w:rFonts w:ascii="Cambria Math" w:hAnsi="Cambria Math"/>
            <w:sz w:val="24"/>
            <w:szCs w:val="24"/>
          </w:rPr>
          <m:t>μ=24β</m:t>
        </m:r>
      </m:oMath>
      <w:r>
        <w:rPr>
          <w:rFonts w:eastAsiaTheme="minorEastAsia"/>
          <w:sz w:val="24"/>
          <w:szCs w:val="24"/>
        </w:rPr>
        <w:t xml:space="preserve"> and standard deviation </w:t>
      </w:r>
      <m:oMath>
        <m:r>
          <w:rPr>
            <w:rFonts w:ascii="Cambria Math" w:eastAsiaTheme="minorEastAsia" w:hAnsi="Cambria Math"/>
            <w:sz w:val="24"/>
            <w:szCs w:val="24"/>
          </w:rPr>
          <m:t>σ=β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24</m:t>
            </m:r>
          </m:e>
        </m:rad>
      </m:oMath>
      <w:r>
        <w:rPr>
          <w:rFonts w:eastAsiaTheme="minorEastAsia"/>
          <w:sz w:val="24"/>
          <w:szCs w:val="24"/>
        </w:rPr>
        <w:t>.</w:t>
      </w:r>
    </w:p>
    <w:p w14:paraId="52F22BE5" w14:textId="161AAE8C" w:rsidR="001E4F66" w:rsidRPr="00C81C8A" w:rsidRDefault="001E4F66" w:rsidP="00C81C8A">
      <w:pPr>
        <w:rPr>
          <w:b/>
          <w:bCs/>
          <w:color w:val="391953"/>
          <w:sz w:val="28"/>
          <w:szCs w:val="28"/>
        </w:rPr>
      </w:pPr>
    </w:p>
    <w:p w14:paraId="788A33EF" w14:textId="5B8FC124" w:rsidR="00CB0DEC" w:rsidRPr="00FA2CAF" w:rsidRDefault="001E4F66" w:rsidP="00FA2CAF">
      <w:pPr>
        <w:pStyle w:val="ListParagraph"/>
        <w:numPr>
          <w:ilvl w:val="0"/>
          <w:numId w:val="12"/>
        </w:numPr>
        <w:rPr>
          <w:b/>
          <w:bCs/>
          <w:color w:val="391953"/>
          <w:sz w:val="28"/>
          <w:szCs w:val="28"/>
        </w:rPr>
      </w:pPr>
      <w:r>
        <w:rPr>
          <w:b/>
          <w:bCs/>
          <w:color w:val="391953"/>
          <w:sz w:val="28"/>
          <w:szCs w:val="28"/>
        </w:rPr>
        <w:t>Appendix</w:t>
      </w:r>
    </w:p>
    <w:p w14:paraId="331BA806" w14:textId="6F0BD370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14:paraId="4709B5BC" w14:textId="5EE3F7AE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math</w:t>
      </w:r>
    </w:p>
    <w:p w14:paraId="5A8DD90B" w14:textId="5285BD3F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proofErr w:type="gram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0ECC5C7B" w14:textId="2CD4F24E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Generate the values of the RV X</w:t>
      </w:r>
    </w:p>
    <w:p w14:paraId="51049A39" w14:textId="3048127B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10000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89D57BF" w14:textId="7AFD49BB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beta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45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73C0877" w14:textId="64E1FED6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24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51D7B0C" w14:textId="51B791E0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Part a, </w:t>
      </w:r>
      <w:proofErr w:type="gram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b</w:t>
      </w:r>
      <w:proofErr w:type="gramEnd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and c -</w:t>
      </w:r>
    </w:p>
    <w:p w14:paraId="77064F93" w14:textId="6068F533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 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Create a vector of 24 elements</w:t>
      </w:r>
    </w:p>
    <w:p w14:paraId="4827C0E6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Calculate the sum of the elements in this vector</w:t>
      </w:r>
    </w:p>
    <w:p w14:paraId="38201331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Repeat this experiment for a total 10000 times</w:t>
      </w:r>
    </w:p>
    <w:p w14:paraId="418D1E42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mu_T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beta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DCEB38D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sigma_T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beta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DCAFF70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zeros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FB65603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range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210E8144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random</w:t>
      </w:r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exponential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beta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81CED1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sum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proofErr w:type="gramStart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42E7FBD8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8B57817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CCF667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Part d and e</w:t>
      </w:r>
    </w:p>
    <w:p w14:paraId="0615A46A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Calculate the average and standard deviation</w:t>
      </w:r>
    </w:p>
    <w:p w14:paraId="07512591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mu_c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24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beta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F1AE1D9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sigma_c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beta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sqrt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24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557282F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Create bins and histogram</w:t>
      </w:r>
    </w:p>
    <w:p w14:paraId="0BAD7190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nbins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50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Number of bins</w:t>
      </w:r>
    </w:p>
    <w:p w14:paraId="17EA56AA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edgecolor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'w'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Color separating bars in the </w:t>
      </w:r>
      <w:proofErr w:type="spell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bargraph</w:t>
      </w:r>
      <w:proofErr w:type="spellEnd"/>
    </w:p>
    <w:p w14:paraId="140B77D3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bins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A2CA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float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linspace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2000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nbins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)];</w:t>
      </w:r>
    </w:p>
    <w:p w14:paraId="170098BF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h1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bin_edges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histogram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bins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density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880088"/>
          <w:sz w:val="20"/>
          <w:szCs w:val="20"/>
        </w:rPr>
        <w:t>True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CF0889E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Define points on the horizontal axis</w:t>
      </w:r>
    </w:p>
    <w:p w14:paraId="02B5D5D7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be1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bin_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edges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bin_edges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14D954AD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be2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bin_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edges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bin_edges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)];</w:t>
      </w:r>
    </w:p>
    <w:p w14:paraId="709233D5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b1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be1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3DB720F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barwidth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Width of bars in the </w:t>
      </w:r>
      <w:proofErr w:type="spell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bargraph</w:t>
      </w:r>
      <w:proofErr w:type="spellEnd"/>
    </w:p>
    <w:p w14:paraId="04B370B6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close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'all'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F79FA0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B3AF18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PLOT THE BAR GRAPH</w:t>
      </w:r>
    </w:p>
    <w:p w14:paraId="2850E9D6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fig1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278079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bar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width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barwidth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edgecolor</w:t>
      </w:r>
      <w:proofErr w:type="spell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edgecolor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D78719B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AB245E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Part d</w:t>
      </w:r>
    </w:p>
    <w:p w14:paraId="709F1AEA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FF00FF"/>
          <w:sz w:val="20"/>
          <w:szCs w:val="20"/>
        </w:rPr>
        <w:t>NormPDF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mu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sigma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</w:p>
    <w:p w14:paraId="22D86B16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sigma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sqrt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math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pi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exp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((-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mu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)**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sigma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**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ones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))));</w:t>
      </w:r>
    </w:p>
    <w:p w14:paraId="6390EA01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A2C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f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96E1F59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0B58442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Plot PDF</w:t>
      </w:r>
    </w:p>
    <w:p w14:paraId="6E9F932B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NormPDF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mu_c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sigma_c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ADDC57D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'r'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EE49C4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'PDF of lifetime of a 24 batteries carton &amp; comparison w/ Gaussian'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890B9B2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'Lifetime of a 24 batteries carton - Days'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30C52B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'PDF'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108E4DA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fig1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0D405E0F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651746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Plot bar graph</w:t>
      </w:r>
    </w:p>
    <w:p w14:paraId="363AD09E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fig2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figure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961FE5D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67FBC5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 Part e</w:t>
      </w:r>
    </w:p>
    <w:p w14:paraId="23328112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cumsum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h1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barwidth</w:t>
      </w:r>
      <w:proofErr w:type="spell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8E5479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plot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'r'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4B83FD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#</w:t>
      </w:r>
      <w:proofErr w:type="gram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plt.bar(</w:t>
      </w:r>
      <w:proofErr w:type="gramEnd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b1, F, width = </w:t>
      </w:r>
      <w:proofErr w:type="spell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barwidth</w:t>
      </w:r>
      <w:proofErr w:type="spellEnd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, </w:t>
      </w:r>
      <w:proofErr w:type="spell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edgecolor</w:t>
      </w:r>
      <w:proofErr w:type="spellEnd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= </w:t>
      </w:r>
      <w:proofErr w:type="spellStart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edgecolor</w:t>
      </w:r>
      <w:proofErr w:type="spellEnd"/>
      <w:r w:rsidRPr="00FA2CAF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7A137F89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'CDF of lifetime of a 24 batteries carton'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910A9EC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'Lifetime of a 24 batteries carton - Days'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F53A603" w14:textId="77777777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A2CAF">
        <w:rPr>
          <w:rFonts w:ascii="Courier New" w:eastAsia="Times New Roman" w:hAnsi="Courier New" w:cs="Courier New"/>
          <w:color w:val="808080"/>
          <w:sz w:val="20"/>
          <w:szCs w:val="20"/>
        </w:rPr>
        <w:t>'CDF'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0682183" w14:textId="0ECA9ADB" w:rsidR="00FA2CAF" w:rsidRPr="00FA2CAF" w:rsidRDefault="00FA2CAF" w:rsidP="00FA2CAF">
      <w:pPr>
        <w:pStyle w:val="ListParagraph"/>
        <w:numPr>
          <w:ilvl w:val="0"/>
          <w:numId w:val="18"/>
        </w:numPr>
        <w:shd w:val="clear" w:color="auto" w:fill="EAEAEA"/>
        <w:spacing w:after="0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fig2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A2CAF">
        <w:rPr>
          <w:rFonts w:ascii="Courier New" w:eastAsia="Times New Roman" w:hAnsi="Courier New" w:cs="Courier New"/>
          <w:color w:val="000000"/>
          <w:sz w:val="20"/>
          <w:szCs w:val="20"/>
        </w:rPr>
        <w:t>show</w:t>
      </w:r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FA2C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623CCB2" w14:textId="77777777" w:rsidR="00FA2CAF" w:rsidRPr="00FA2CAF" w:rsidRDefault="00FA2CAF" w:rsidP="00FA2CAF">
      <w:pPr>
        <w:spacing w:after="200" w:line="276" w:lineRule="auto"/>
        <w:rPr>
          <w:b/>
          <w:bCs/>
          <w:color w:val="391953"/>
          <w:sz w:val="28"/>
          <w:szCs w:val="28"/>
        </w:rPr>
      </w:pPr>
    </w:p>
    <w:sectPr w:rsidR="00FA2CAF" w:rsidRPr="00FA2CAF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7AE19" w14:textId="77777777" w:rsidR="00687918" w:rsidRDefault="00687918">
      <w:pPr>
        <w:spacing w:after="0"/>
      </w:pPr>
      <w:r>
        <w:separator/>
      </w:r>
    </w:p>
  </w:endnote>
  <w:endnote w:type="continuationSeparator" w:id="0">
    <w:p w14:paraId="5AE2FF16" w14:textId="77777777" w:rsidR="00687918" w:rsidRDefault="006879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87DD03" w14:textId="77777777" w:rsidR="00012F74" w:rsidRDefault="00012F74">
    <w:pPr>
      <w:jc w:val="right"/>
    </w:pPr>
  </w:p>
  <w:p w14:paraId="3436AE0F" w14:textId="77777777" w:rsidR="00012F74" w:rsidRDefault="00012F74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30C0337E" w14:textId="77777777" w:rsidR="00012F74" w:rsidRDefault="00012F7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86FA8A" w14:textId="77777777" w:rsidR="00012F74" w:rsidRPr="005D120C" w:rsidRDefault="00012F74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>
          <w:rPr>
            <w:noProof/>
            <w:color w:val="3F1D5A" w:themeColor="accent1"/>
          </w:rPr>
          <w:t>1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14:paraId="12465CD2" w14:textId="77777777" w:rsidR="00012F74" w:rsidRDefault="00012F74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6EA27" w14:textId="77777777" w:rsidR="00012F74" w:rsidRDefault="00012F74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64D282" wp14:editId="1DEC866B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 17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c 22" descr="Hexagon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c 29" descr="Hexagon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c 30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FD199A" id="Group 17" o:spid="_x0000_s1026" alt="Multi-colored hexagon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22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">
                <v:imagedata r:id="rId7" o:title="Hexagon 2"/>
              </v:shape>
              <v:shape id="Graphic 29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">
                <v:imagedata r:id="rId8" o:title="Hexagon 3"/>
              </v:shape>
              <v:shape id="Graphic 30" o:spid="_x0000_s1029" type="#_x0000_t75" alt="Hexagon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r:id="rId9" o:title="Hexagon 1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15ED6B66" wp14:editId="503DE831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c 31" descr="Hexag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 descr="hexagon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257A2" w14:textId="77777777" w:rsidR="00687918" w:rsidRDefault="00687918">
      <w:pPr>
        <w:spacing w:after="0"/>
      </w:pPr>
      <w:r>
        <w:separator/>
      </w:r>
    </w:p>
  </w:footnote>
  <w:footnote w:type="continuationSeparator" w:id="0">
    <w:p w14:paraId="2E0B728A" w14:textId="77777777" w:rsidR="00687918" w:rsidRDefault="006879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alias w:val="Document title:"/>
      <w:tag w:val="Document title:"/>
      <w:id w:val="-1396499233"/>
      <w:placeholder>
        <w:docPart w:val="09D86928F99B4FFE9F2A25AAFE0E845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1336281E" w14:textId="30240821" w:rsidR="00012F74" w:rsidRDefault="00012F74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Project 4, Normal (Gaussian) Distribution</w:t>
        </w:r>
      </w:p>
    </w:sdtContent>
  </w:sdt>
  <w:p w14:paraId="1FADB9DA" w14:textId="77777777" w:rsidR="00012F74" w:rsidRPr="005D120C" w:rsidRDefault="00687918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lipsis:"/>
        <w:tag w:val="Ellipsis:"/>
        <w:id w:val="-2048830323"/>
        <w:placeholder>
          <w:docPart w:val="3991ACF893C242629281DB0755D4983F"/>
        </w:placeholder>
        <w:temporary/>
        <w:showingPlcHdr/>
        <w15:appearance w15:val="hidden"/>
      </w:sdtPr>
      <w:sdtEndPr/>
      <w:sdtContent>
        <w:r w:rsidR="00012F74" w:rsidRPr="001B0F06">
          <w:rPr>
            <w:color w:val="CB400B" w:themeColor="text2" w:themeShade="BF"/>
          </w:rPr>
          <w:sym w:font="Symbol" w:char="F0B7"/>
        </w:r>
        <w:r w:rsidR="00012F74" w:rsidRPr="001B0F06">
          <w:rPr>
            <w:color w:val="CB400B" w:themeColor="text2" w:themeShade="BF"/>
          </w:rPr>
          <w:t xml:space="preserve"> </w:t>
        </w:r>
        <w:r w:rsidR="00012F74" w:rsidRPr="001B0F06">
          <w:rPr>
            <w:color w:val="CB400B" w:themeColor="text2" w:themeShade="BF"/>
          </w:rPr>
          <w:sym w:font="Symbol" w:char="F0B7"/>
        </w:r>
        <w:r w:rsidR="00012F74" w:rsidRPr="001B0F06">
          <w:rPr>
            <w:color w:val="CB400B" w:themeColor="text2" w:themeShade="BF"/>
          </w:rPr>
          <w:t xml:space="preserve"> </w:t>
        </w:r>
        <w:r w:rsidR="00012F74" w:rsidRPr="001B0F06">
          <w:rPr>
            <w:color w:val="CB400B" w:themeColor="text2" w:themeShade="BF"/>
          </w:rPr>
          <w:sym w:font="Symbol" w:char="F0B7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8BE38" w14:textId="77777777" w:rsidR="00012F74" w:rsidRDefault="00012F74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62C1B36" wp14:editId="651C8D47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 2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c 3" descr="Hexago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aphic 4" descr="Hexagon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5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c 6" descr="Hexagon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F5183C" id="Group 2" o:spid="_x0000_s1026" alt="Multi-colored hexagon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" o:spid="_x0000_s1027" type="#_x0000_t75" alt="Hexagon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">
                <v:imagedata r:id="rId9" o:title="Hexagon 4"/>
              </v:shape>
              <v:shape id="Graphic 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">
                <v:imagedata r:id="rId10" o:title="Hexagon 2"/>
              </v:shape>
              <v:shape id="Graphic 5" o:spid="_x0000_s1029" type="#_x0000_t75" alt="Hexagon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">
                <v:imagedata r:id="rId11" o:title="Hexagon 1"/>
              </v:shape>
              <v:shape id="Graphic 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">
                <v:imagedata r:id="rId12" o:title="Hexagon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D03C6B"/>
    <w:multiLevelType w:val="hybridMultilevel"/>
    <w:tmpl w:val="CC24332C"/>
    <w:lvl w:ilvl="0" w:tplc="47C01A7E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EA3FE7"/>
    <w:multiLevelType w:val="hybridMultilevel"/>
    <w:tmpl w:val="BC8AA912"/>
    <w:lvl w:ilvl="0" w:tplc="E1C018C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4667C8"/>
    <w:multiLevelType w:val="hybridMultilevel"/>
    <w:tmpl w:val="CE4CC58A"/>
    <w:lvl w:ilvl="0" w:tplc="508A149A">
      <w:numFmt w:val="bullet"/>
      <w:lvlText w:val="-"/>
      <w:lvlJc w:val="left"/>
      <w:pPr>
        <w:ind w:left="135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49EC39A0"/>
    <w:multiLevelType w:val="hybridMultilevel"/>
    <w:tmpl w:val="27204BB8"/>
    <w:lvl w:ilvl="0" w:tplc="083EA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CF4AB6"/>
    <w:multiLevelType w:val="hybridMultilevel"/>
    <w:tmpl w:val="58F06856"/>
    <w:lvl w:ilvl="0" w:tplc="70B8BBD4">
      <w:start w:val="2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5EC0E41"/>
    <w:multiLevelType w:val="hybridMultilevel"/>
    <w:tmpl w:val="8A3E0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65E4B"/>
    <w:multiLevelType w:val="hybridMultilevel"/>
    <w:tmpl w:val="C12A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01475"/>
    <w:multiLevelType w:val="hybridMultilevel"/>
    <w:tmpl w:val="C13806B0"/>
    <w:lvl w:ilvl="0" w:tplc="9156103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7"/>
  </w:num>
  <w:num w:numId="13">
    <w:abstractNumId w:val="12"/>
  </w:num>
  <w:num w:numId="14">
    <w:abstractNumId w:val="10"/>
  </w:num>
  <w:num w:numId="15">
    <w:abstractNumId w:val="16"/>
  </w:num>
  <w:num w:numId="16">
    <w:abstractNumId w:val="11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80"/>
    <w:rsid w:val="00012F74"/>
    <w:rsid w:val="0003779E"/>
    <w:rsid w:val="00094803"/>
    <w:rsid w:val="000F5C98"/>
    <w:rsid w:val="001024A4"/>
    <w:rsid w:val="0011041A"/>
    <w:rsid w:val="00144C8E"/>
    <w:rsid w:val="00155B16"/>
    <w:rsid w:val="00172D10"/>
    <w:rsid w:val="00173C74"/>
    <w:rsid w:val="001769F2"/>
    <w:rsid w:val="00194F61"/>
    <w:rsid w:val="001A2155"/>
    <w:rsid w:val="001B0F06"/>
    <w:rsid w:val="001B1915"/>
    <w:rsid w:val="001C62C8"/>
    <w:rsid w:val="001D74FA"/>
    <w:rsid w:val="001E4F66"/>
    <w:rsid w:val="001E6A00"/>
    <w:rsid w:val="00202812"/>
    <w:rsid w:val="00260E5B"/>
    <w:rsid w:val="00270A19"/>
    <w:rsid w:val="00284229"/>
    <w:rsid w:val="002A0BF5"/>
    <w:rsid w:val="002A0D0B"/>
    <w:rsid w:val="002A2E02"/>
    <w:rsid w:val="002D243B"/>
    <w:rsid w:val="002E20F4"/>
    <w:rsid w:val="002F53DA"/>
    <w:rsid w:val="00302691"/>
    <w:rsid w:val="003540D2"/>
    <w:rsid w:val="00364944"/>
    <w:rsid w:val="00374C02"/>
    <w:rsid w:val="0038009F"/>
    <w:rsid w:val="00426F60"/>
    <w:rsid w:val="00475166"/>
    <w:rsid w:val="00486005"/>
    <w:rsid w:val="004905AD"/>
    <w:rsid w:val="004907F1"/>
    <w:rsid w:val="004F53E9"/>
    <w:rsid w:val="00501D8E"/>
    <w:rsid w:val="0052394A"/>
    <w:rsid w:val="00525731"/>
    <w:rsid w:val="00561054"/>
    <w:rsid w:val="0057130A"/>
    <w:rsid w:val="005747FE"/>
    <w:rsid w:val="005A3031"/>
    <w:rsid w:val="005D120C"/>
    <w:rsid w:val="006045D9"/>
    <w:rsid w:val="00617CC6"/>
    <w:rsid w:val="00622CA0"/>
    <w:rsid w:val="00687918"/>
    <w:rsid w:val="00694109"/>
    <w:rsid w:val="007145C7"/>
    <w:rsid w:val="00732598"/>
    <w:rsid w:val="0075116F"/>
    <w:rsid w:val="007550E3"/>
    <w:rsid w:val="00771ED3"/>
    <w:rsid w:val="007E2FBF"/>
    <w:rsid w:val="00805C11"/>
    <w:rsid w:val="00814823"/>
    <w:rsid w:val="00883B68"/>
    <w:rsid w:val="008A25CD"/>
    <w:rsid w:val="008D5B92"/>
    <w:rsid w:val="008F5585"/>
    <w:rsid w:val="00901939"/>
    <w:rsid w:val="00906A82"/>
    <w:rsid w:val="00950B49"/>
    <w:rsid w:val="0096164A"/>
    <w:rsid w:val="009823B0"/>
    <w:rsid w:val="009C1D7A"/>
    <w:rsid w:val="00A272E4"/>
    <w:rsid w:val="00AB35AD"/>
    <w:rsid w:val="00B245AC"/>
    <w:rsid w:val="00B561FC"/>
    <w:rsid w:val="00B617CD"/>
    <w:rsid w:val="00B76B9C"/>
    <w:rsid w:val="00B85701"/>
    <w:rsid w:val="00B903A7"/>
    <w:rsid w:val="00B94B11"/>
    <w:rsid w:val="00BA5F60"/>
    <w:rsid w:val="00BC14BA"/>
    <w:rsid w:val="00BE2F1B"/>
    <w:rsid w:val="00BE6EE3"/>
    <w:rsid w:val="00C12680"/>
    <w:rsid w:val="00C13B2F"/>
    <w:rsid w:val="00C81C8A"/>
    <w:rsid w:val="00C82CB8"/>
    <w:rsid w:val="00CA63F3"/>
    <w:rsid w:val="00CB0DEC"/>
    <w:rsid w:val="00CC5DB8"/>
    <w:rsid w:val="00CD24A6"/>
    <w:rsid w:val="00CD4008"/>
    <w:rsid w:val="00D101B8"/>
    <w:rsid w:val="00D26E42"/>
    <w:rsid w:val="00DB0EF4"/>
    <w:rsid w:val="00DB5A25"/>
    <w:rsid w:val="00DC2EB5"/>
    <w:rsid w:val="00DF0B34"/>
    <w:rsid w:val="00E02964"/>
    <w:rsid w:val="00E35489"/>
    <w:rsid w:val="00E877E5"/>
    <w:rsid w:val="00E90805"/>
    <w:rsid w:val="00EB6E7B"/>
    <w:rsid w:val="00F713EF"/>
    <w:rsid w:val="00F732CA"/>
    <w:rsid w:val="00FA2CAF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D05AE9"/>
  <w15:docId w15:val="{8EFF19D3-9766-47CD-AD5D-0C1E7E8A2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731"/>
    <w:pPr>
      <w:spacing w:after="3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portTitle">
    <w:name w:val="Report Title"/>
    <w:basedOn w:val="Title"/>
    <w:link w:val="ReportTitleChar"/>
    <w:qFormat/>
    <w:rsid w:val="008F5585"/>
    <w:pPr>
      <w:contextualSpacing/>
      <w:jc w:val="center"/>
    </w:pPr>
    <w:rPr>
      <w:b w:val="0"/>
    </w:rPr>
  </w:style>
  <w:style w:type="character" w:customStyle="1" w:styleId="ReportTitleChar">
    <w:name w:val="Report Title Char"/>
    <w:basedOn w:val="TitleChar"/>
    <w:link w:val="ReportTitl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FollowedHyperlink">
    <w:name w:val="FollowedHyperlink"/>
    <w:basedOn w:val="DefaultParagraphFon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1B0F06"/>
    <w:rPr>
      <w:color w:val="217084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character" w:customStyle="1" w:styleId="sc51">
    <w:name w:val="sc51"/>
    <w:basedOn w:val="DefaultParagraphFont"/>
    <w:rsid w:val="00622CA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622C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622C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622CA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DefaultParagraphFont"/>
    <w:rsid w:val="00622CA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DefaultParagraphFont"/>
    <w:rsid w:val="00622CA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DefaultParagraphFont"/>
    <w:rsid w:val="00622CA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622CA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622CA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DefaultParagraphFont"/>
    <w:rsid w:val="00622CA0"/>
    <w:rPr>
      <w:rFonts w:ascii="Courier New" w:hAnsi="Courier New" w:cs="Courier New" w:hint="default"/>
      <w:b/>
      <w:bCs/>
      <w:color w:val="880088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9.png"/><Relationship Id="rId7" Type="http://schemas.openxmlformats.org/officeDocument/2006/relationships/image" Target="media/image16.png"/><Relationship Id="rId2" Type="http://schemas.openxmlformats.org/officeDocument/2006/relationships/image" Target="media/image16.svg"/><Relationship Id="rId1" Type="http://schemas.openxmlformats.org/officeDocument/2006/relationships/image" Target="media/image15.png"/><Relationship Id="rId6" Type="http://schemas.openxmlformats.org/officeDocument/2006/relationships/image" Target="media/image18.svg"/><Relationship Id="rId11" Type="http://schemas.openxmlformats.org/officeDocument/2006/relationships/image" Target="media/image14.svg"/><Relationship Id="rId5" Type="http://schemas.openxmlformats.org/officeDocument/2006/relationships/image" Target="media/image17.png"/><Relationship Id="rId10" Type="http://schemas.openxmlformats.org/officeDocument/2006/relationships/image" Target="media/image13.png"/><Relationship Id="rId4" Type="http://schemas.openxmlformats.org/officeDocument/2006/relationships/image" Target="media/image20.svg"/><Relationship Id="rId9" Type="http://schemas.openxmlformats.org/officeDocument/2006/relationships/image" Target="media/image17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0.svg"/><Relationship Id="rId3" Type="http://schemas.openxmlformats.org/officeDocument/2006/relationships/image" Target="media/image15.png"/><Relationship Id="rId7" Type="http://schemas.openxmlformats.org/officeDocument/2006/relationships/image" Target="media/image19.png"/><Relationship Id="rId12" Type="http://schemas.openxmlformats.org/officeDocument/2006/relationships/image" Target="media/image18.png"/><Relationship Id="rId2" Type="http://schemas.openxmlformats.org/officeDocument/2006/relationships/image" Target="media/image14.svg"/><Relationship Id="rId1" Type="http://schemas.openxmlformats.org/officeDocument/2006/relationships/image" Target="media/image13.png"/><Relationship Id="rId6" Type="http://schemas.openxmlformats.org/officeDocument/2006/relationships/image" Target="media/image18.svg"/><Relationship Id="rId11" Type="http://schemas.openxmlformats.org/officeDocument/2006/relationships/image" Target="media/image170.png"/><Relationship Id="rId5" Type="http://schemas.openxmlformats.org/officeDocument/2006/relationships/image" Target="media/image17.png"/><Relationship Id="rId10" Type="http://schemas.openxmlformats.org/officeDocument/2006/relationships/image" Target="media/image16.png"/><Relationship Id="rId4" Type="http://schemas.openxmlformats.org/officeDocument/2006/relationships/image" Target="media/image16.svg"/><Relationship Id="rId9" Type="http://schemas.openxmlformats.org/officeDocument/2006/relationships/image" Target="media/image1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Report%20(Executiv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9D86928F99B4FFE9F2A25AAFE0E8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46FEFA-A0DB-4ACA-8F0D-11069B64F3E5}"/>
      </w:docPartPr>
      <w:docPartBody>
        <w:p w:rsidR="00653A8E" w:rsidRDefault="00FB0D15">
          <w:pPr>
            <w:pStyle w:val="09D86928F99B4FFE9F2A25AAFE0E8459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  <w:docPart>
      <w:docPartPr>
        <w:name w:val="3991ACF893C242629281DB0755D49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FB0DA-8CEC-48F8-8293-F3DCFF593BF2}"/>
      </w:docPartPr>
      <w:docPartBody>
        <w:p w:rsidR="00653A8E" w:rsidRDefault="002272C8" w:rsidP="002272C8">
          <w:pPr>
            <w:pStyle w:val="3991ACF893C242629281DB0755D4983F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2C8"/>
    <w:rsid w:val="002272C8"/>
    <w:rsid w:val="00653A8E"/>
    <w:rsid w:val="006F48B4"/>
    <w:rsid w:val="007C38AF"/>
    <w:rsid w:val="00A85377"/>
    <w:rsid w:val="00AE51D6"/>
    <w:rsid w:val="00FB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D86928F99B4FFE9F2A25AAFE0E8459">
    <w:name w:val="09D86928F99B4FFE9F2A25AAFE0E8459"/>
  </w:style>
  <w:style w:type="paragraph" w:customStyle="1" w:styleId="3991ACF893C242629281DB0755D4983F">
    <w:name w:val="3991ACF893C242629281DB0755D4983F"/>
    <w:rsid w:val="002272C8"/>
  </w:style>
  <w:style w:type="character" w:styleId="PlaceholderText">
    <w:name w:val="Placeholder Text"/>
    <w:basedOn w:val="DefaultParagraphFont"/>
    <w:uiPriority w:val="99"/>
    <w:semiHidden/>
    <w:rsid w:val="007C38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383</TotalTime>
  <Pages>13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4, Normal (Gaussian) Distribution</vt:lpstr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4, Normal (Gaussian) Distribution</dc:title>
  <dc:subject>EE381, Probability and Statistics Computing</dc:subject>
  <dc:creator>Owner</dc:creator>
  <cp:lastModifiedBy>Thanh Nguyen</cp:lastModifiedBy>
  <cp:revision>34</cp:revision>
  <cp:lastPrinted>2009-08-05T20:41:00Z</cp:lastPrinted>
  <dcterms:created xsi:type="dcterms:W3CDTF">2020-11-05T19:29:00Z</dcterms:created>
  <dcterms:modified xsi:type="dcterms:W3CDTF">2020-12-01T20:09:00Z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Anumol@vidyatech.com</vt:lpwstr>
  </property>
  <property fmtid="{D5CDD505-2E9C-101B-9397-08002B2CF9AE}" pid="8" name="MSIP_Label_f42aa342-8706-4288-bd11-ebb85995028c_SetDate">
    <vt:lpwstr>2018-06-11T11:35:00.3825830Z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